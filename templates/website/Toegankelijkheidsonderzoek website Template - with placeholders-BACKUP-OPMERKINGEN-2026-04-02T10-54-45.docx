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Gegevens (Aanmelden updates Zenderink)</w:t>
      </w:r>
      <w:r>
        <w:br/>
      </w:r>
      <w:r>
        <w:rPr>
          <w:rStyle w:val="Hyperlink"/>
        </w:rPr>
        <w:t>https://www.{websiteUrl}/form/aanmelden-updates-zenderink/gegevens-0-1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Gegevens (Aanmelden updates Zenderink)</w:t>
      </w:r>
      <w:r>
        <w:br/>
      </w:r>
      <w:r>
        <w:rPr>
          <w:rStyle w:val="Hyperlink"/>
        </w:rPr>
        <w:t>https://www.{websiteUrl}/form/aanmelden-updates-zenderink/gegevens-0-1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https://www.{websiteUrl}/form/aanmelden-updates-zenderink/gegevens-0-1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website.</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
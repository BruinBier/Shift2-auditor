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website binnen de Shift2-omgeving.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https://www.{websiteUrl}/form/aanmelden-updates-zenderink/gegevens-0-1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website.</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
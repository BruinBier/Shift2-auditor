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{projectSubject}</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{version}</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pPr>
        <w:pageBreakBefore/>
        <w:pStyle w:val="Kop2"/>
      </w:pPr>
      <w:r>
        <w:t>Bevindingen</w:t>
      </w:r>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https://www.{websiteUrl}/form/aanmelden-updates-zenderink/gegevens-0-1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pPr>
        <w:pageBreakBefore/>
        <w:pStyle w:val="Kop2"/>
      </w:pPr>
      <w:r>
        <w:t>Opmerkingen</w:t>
      </w:r>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none"/>
      <w:lvlText w:val=""/>
      <w:lvlJc w:val="left"/>
      <w:pPr>
        <w:tabs>
          <w:tab w:val="num" w:pos="720"/>
        </w:tabs>
        <w:ind w:left="0" w:hanging="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
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https://example.com/</w:t>
        </w:r>
      </w:hyperlink>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example.com/" TargetMode="External"/><Relationship Id="rId24" Type="http://schemas.openxmlformats.org/officeDocument/2006/relationships/hyperlink" Target="{website_u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
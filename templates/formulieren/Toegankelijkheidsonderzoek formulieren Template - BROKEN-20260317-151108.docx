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00BE2FF4" w14:textId="77777777" w:rsidR="00BF285C" w:rsidRDefault="005C32CE"><w:r><w:rPr><w:noProof/></w:rPr><w:drawing><wp:inline distT="0" distB="0" distL="0" distR="0" wp14:anchorId="00BE2FF4" wp14:editId="4578A84C"><wp:extent cx="2315836" cy="704554"/><wp:effectExtent l="0" t="0" r="8264" b="296"/><wp:docPr id="2087484703" name="Afbeelding 1" descr="Logo Shift2"/><wp:cNvGraphicFramePr/><a:graphic xmlns:a="http://schemas.openxmlformats.org/drawingml/2006/main"><a:graphicData uri="http://schemas.openxmlformats.org/drawingml/2006/picture"><pic:pic xmlns:pic="http://schemas.openxmlformats.org/drawingml/2006/picture"><pic:nvPicPr><pic:cNvPr id="2087484703" name="Afbeelding 1" descr="Logo Shift2"/><pic:cNvPicPr/></pic:nvPicPr><pic:blipFill><a:blip r:embed="rId8"/><a:srcRect/><a:stretch><a:fillRect/></a:stretch></pic:blipFill><pic:spPr><a:xfrm><a:off x="0" y="0"/><a:ext cx="2315836" cy="704554"/></a:xfrm><a:prstGeom prst="rect"><a:avLst/></a:prstGeom><a:noFill/><a:ln><a:noFill/><a:prstDash/></a:ln></pic:spPr></pic:pic></a:graphicData></a:graphic></wp:inline></w:drawing></w:r></w:p><w:p w14:paraId="00BE2FF5" w14:textId="5A7909C1" w:rsidR="00BF285C" w:rsidRDefault="005C32CE"><w:pPr><w:pStyle w:val="Kop1"/><w:rPr><w:rFonts w:ascii="Brockmann" w:hAnsi="Brockmann"/><w:sz w:val="28"/><w:szCs w:val="28"/></w:rPr></w:pPr><w:bookmarkStart w:id="0" w:name="_Toc223874289"/><w:r><w:rPr><w:rFonts w:ascii="Brockmann" w:hAnsi="Brockmann"/><w:sz w:val="28"/><w:szCs w:val="28"/></w:rPr><w:t xml:space="preserve">Toegankelijkheidsonderzoek </w:t></w:r><w:r w:rsidR="00CA6E99"><w:rPr><w:rFonts w:ascii="Brockmann" w:hAnsi="Brockmann"/><w:sz w:val="28"/><w:szCs w:val="28"/></w:rPr><w:t>formulieren</w:t></w:r><w:r><w:rPr><w:rFonts w:ascii="Brockmann" w:hAnsi="Brockmann"/><w:sz w:val="28"/><w:szCs w:val="28"/></w:rPr><w:t xml:space="preserve"> {opdrachtgeverNaam}</w:t></w:r><w:bookmarkEnd w:id="0"/></w:p><w:p w14:paraId="00BE2FF6" w14:textId="77777777" w:rsidR="00BF285C" w:rsidRDefault="005C32CE" w:rsidP="005648B9"><w:r><w:t xml:space="preserve">WCAG 2.2 AA  Deelonderzoek content </w:t></w:r></w:p><w:p w14:paraId="00BE2FF7" w14:textId="4212C3E0" w:rsidR="00BF285C" w:rsidRDefault="005C32CE"><w:pPr><w:spacing w:before="720"/></w:pPr><w:r><w:t xml:space="preserve">{reportIntroHeader}</w:t></w:r><w:r><w:br/></w:r></w:r><w:r><w:t xml:space="preserve">Het onderzoek is uitgevoerd </w:t></w:r><w:proofErr w:type="gramStart"/><w:r><w:t>conform</w:t></w:r><w:proofErr w:type="gramEnd"/><w:r><w:t xml:space="preserve"> WCAG 2.2 niveau A en AA (EN 301 549), volgens de evaluatiemethode WCAG-EM.</w:t></w:r></w:p><w:p w14:paraId="00BE2FF8" w14:textId="77777777" w:rsidR="00BF285C" w:rsidRDefault="005C32CE"><w:pPr><w:spacing w:before="8040"/><w:jc w:val="right"/></w:pPr><w:r><w:rPr><w:b/><w:bCs/><w:sz w:val="22"/><w:szCs w:val="22"/></w:rPr><w:t>Opdrachtgever:</w:t></w:r><w:r><w:rPr><w:sz w:val="22"/><w:szCs w:val="22"/></w:rPr><w:t xml:space="preserve"> {opdrachtgeverNaam}</w:t></w:r></w:p><w:p w14:paraId="00BE2FF9" w14:textId="002A7E86" w:rsidR="00BF285C" w:rsidRDefault="00922071"><w:pPr><w:jc w:val="right"/></w:pPr><w:r><w:rPr><w:b/><w:bCs/><w:sz w:val="22"/><w:szCs w:val="22"/></w:rPr><w:t>Website</w:t></w:r><w:r w:rsidR="005C32CE"><w:rPr><w:b/><w:bCs/><w:sz w:val="22"/><w:szCs w:val="22"/></w:rPr><w:t>:</w:t></w:r><w:r w:rsidR="005C32CE"><w:rPr><w:sz w:val="22"/><w:szCs w:val="22"/></w:rPr><w:t xml:space="preserve"> </w:t></w:r><w:hyperlink r:id="rId10" w:history="1"><w:r w:rsidR="005C32CE"><w:rPr><w:rStyle w:val="Hyperlink"/><w:sz w:val="22"/><w:szCs w:val="22"/></w:rPr><w:t>{websiteUrl}</w:t></w:r></w:hyperlink></w:p><w:p w14:paraId="00BE2FFA" w14:textId="77777777" w:rsidR="00BF285C" w:rsidRDefault="005C32CE"><w:pPr><w:spacing w:after="120" w:line="276" w:lineRule="auto"/><w:jc w:val="right"/></w:pPr><w:r><w:rPr><w:b/><w:bCs/><w:sz w:val="22"/><w:szCs w:val="22"/></w:rPr><w:t>Raportversie:</w:t></w:r><w:r><w:rPr><w:sz w:val="22"/><w:szCs w:val="22"/></w:rPr><w:t>1.0</w:t></w:r></w:p><w:p w14:paraId="00BE2FFB" w14:textId="77777777" w:rsidR="00BF285C" w:rsidRDefault="005C32CE"><w:pPr><w:jc w:val="right"/></w:pPr><w:r><w:rPr><w:b/><w:bCs/><w:sz w:val="22"/><w:szCs w:val="22"/></w:rPr><w:t>Datum:</w:t></w:r><w:r><w:rPr><w:sz w:val="22"/><w:szCs w:val="22"/></w:rPr><w:t xml:space="preserve"> {reportDate}</w:t></w:r></w:p><w:bookmarkStart w:id="1" w:name="_Toc223874290" w:displacedByCustomXml="next"/><w:p w14:paraId="512C4D66" w14:textId="76A0D339" w:rsidR="00B65DDF" w:rsidRDefault="00B65DDF"><w:pPr><w:pStyle w:val="Kop2"/><w:spacing w:after="120"/></w:pPr><w:r><w:t>Inhoud</w:t></w:r><w:bookmarkEnd w:id="1"/></w:p><w:sdt><w:sdtPr><w:id w:val="-992329338"/><w:docPartObj><w:docPartGallery w:val="Table of Contents"/><w:docPartUnique/></w:docPartObj></w:sdtPr><w:sdtEndPr><w:rPr><w:rFonts w:ascii="Nuelis" w:eastAsia="Aptos" w:hAnsi="Nuelis" w:cs="Times New Roman"/><w:b/><w:bCs/><w:color w:val="auto"/><w:kern w:val="3"/><w:sz w:val="24"/><w:szCs w:val="24"/><w:lang w:eastAsia="en-US"/></w:rPr></w:sdtEndPr><w:sdtContent><w:p w14:paraId="214D8172" w14:textId="1B154CAF"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1" w:history="1"><w:r w:rsidRPr="00081F06"><w:rPr><w:rStyle w:val="Hyperlink"/><w:noProof/></w:rPr><w:t>Samenvatting</w:t></w:r><w:r><w:rPr><w:noProof/><w:webHidden/></w:rPr><w:tab/></w:r><w:r><w:rPr><w:noProof/><w:webHidden/></w:rPr><w:fldChar w:fldCharType="begin"/></w:r><w:r><w:rPr><w:noProof/><w:webHidden/></w:rPr><w:instrText xml:space="preserve"> PAGEREF _Toc223874291 \h </w:instrText></w:r><w:r><w:rPr><w:noProof/><w:webHidden/></w:rPr></w:r><w:r><w:rPr><w:noProof/><w:webHidden/></w:rPr><w:fldChar w:fldCharType="separate"/></w:r><w:r><w:rPr><w:noProof/><w:webHidden/></w:rPr><w:t>3</w:t></w:r><w:r><w:rPr><w:noProof/><w:webHidden/></w:rPr><w:fldChar w:fldCharType="end"/></w:r></w:hyperlink></w:p><w:p w14:paraId="356BC06A" w14:textId="747CB81E"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2" w:history="1"><w:r w:rsidRPr="00081F06"><w:rPr><w:rStyle w:val="Hyperlink"/><w:noProof/></w:rPr><w:t>Over dit onderzoek</w:t></w:r><w:r><w:rPr><w:noProof/><w:webHidden/></w:rPr><w:tab/></w:r><w:r><w:rPr><w:noProof/><w:webHidden/></w:rPr><w:fldChar w:fldCharType="begin"/></w:r><w:r><w:rPr><w:noProof/><w:webHidden/></w:rPr><w:instrText xml:space="preserve"> PAGEREF _Toc223874292 \h </w:instrText></w:r><w:r><w:rPr><w:noProof/><w:webHidden/></w:rPr></w:r><w:r><w:rPr><w:noProof/><w:webHidden/></w:rPr><w:fldChar w:fldCharType="separate"/></w:r><w:r><w:rPr><w:noProof/><w:webHidden/></w:rPr><w:t>3</w:t></w:r><w:r><w:rPr><w:noProof/><w:webHidden/></w:rPr><w:fldChar w:fldCharType="end"/></w:r></w:hyperlink></w:p><w:p w14:paraId="01C17FB9" w14:textId="5B636E42"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3" w:history="1"><w:r w:rsidRPr="00081F06"><w:rPr><w:rStyle w:val="Hyperlink"/><w:noProof/></w:rPr><w:t>Afbakening van het deelonderzoek</w:t></w:r><w:r><w:rPr><w:noProof/><w:webHidden/></w:rPr><w:tab/></w:r><w:r><w:rPr><w:noProof/><w:webHidden/></w:rPr><w:fldChar w:fldCharType="begin"/></w:r><w:r><w:rPr><w:noProof/><w:webHidden/></w:rPr><w:instrText xml:space="preserve"> PAGEREF _Toc223874293 \h </w:instrText></w:r><w:r><w:rPr><w:noProof/><w:webHidden/></w:rPr></w:r><w:r><w:rPr><w:noProof/><w:webHidden/></w:rPr><w:fldChar w:fldCharType="separate"/></w:r><w:r><w:rPr><w:noProof/><w:webHidden/></w:rPr><w:t>3</w:t></w:r><w:r><w:rPr><w:noProof/><w:webHidden/></w:rPr><w:fldChar w:fldCharType="end"/></w:r></w:hyperlink></w:p><w:p w14:paraId="774D8E2E" w14:textId="0DE6A90D"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4" w:history="1"><w:r w:rsidRPr="00081F06"><w:rPr><w:rStyle w:val="Hyperlink"/><w:noProof/></w:rPr><w:t>Overzicht resultaten</w:t></w:r><w:r><w:rPr><w:noProof/><w:webHidden/></w:rPr><w:tab/></w:r><w:r><w:rPr><w:noProof/><w:webHidden/></w:rPr><w:fldChar w:fldCharType="begin"/></w:r><w:r><w:rPr><w:noProof/><w:webHidden/></w:rPr><w:instrText xml:space="preserve"> PAGEREF _Toc223874294 \h </w:instrText></w:r><w:r><w:rPr><w:noProof/><w:webHidden/></w:rPr></w:r><w:r><w:rPr><w:noProof/><w:webHidden/></w:rPr><w:fldChar w:fldCharType="separate"/></w:r><w:r><w:rPr><w:noProof/><w:webHidden/></w:rPr><w:t>5</w:t></w:r><w:r><w:rPr><w:noProof/><w:webHidden/></w:rPr><w:fldChar w:fldCharType="end"/></w:r></w:hyperlink></w:p><w:p w14:paraId="755480D5" w14:textId="662FC91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5" w:history="1"><w:r w:rsidRPr="00081F06"><w:rPr><w:rStyle w:val="Hyperlink"/><w:noProof/></w:rPr><w:t>Resultaten per succecriterium</w:t></w:r><w:r><w:rPr><w:noProof/><w:webHidden/></w:rPr><w:tab/></w:r><w:r><w:rPr><w:noProof/><w:webHidden/></w:rPr><w:fldChar w:fldCharType="begin"/></w:r><w:r><w:rPr><w:noProof/><w:webHidden/></w:rPr><w:instrText xml:space="preserve"> PAGEREF _Toc223874295 \h </w:instrText></w:r><w:r><w:rPr><w:noProof/><w:webHidden/></w:rPr></w:r><w:r><w:rPr><w:noProof/><w:webHidden/></w:rPr><w:fldChar w:fldCharType="separate"/></w:r><w:r><w:rPr><w:noProof/><w:webHidden/></w:rPr><w:t>5</w:t></w:r><w:r><w:rPr><w:noProof/><w:webHidden/></w:rPr><w:fldChar w:fldCharType="end"/></w:r></w:hyperlink></w:p><w:p w14:paraId="45DF618A" w14:textId="7ABE0C5E"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6" w:history="1"><w:r w:rsidRPr="00081F06"><w:rPr><w:rStyle w:val="Hyperlink"/><w:noProof/></w:rPr><w:t>Onderzoeksscores</w:t></w:r><w:r><w:rPr><w:noProof/><w:webHidden/></w:rPr><w:tab/></w:r><w:r><w:rPr><w:noProof/><w:webHidden/></w:rPr><w:fldChar w:fldCharType="begin"/></w:r><w:r><w:rPr><w:noProof/><w:webHidden/></w:rPr><w:instrText xml:space="preserve"> PAGEREF _Toc223874296 \h </w:instrText></w:r><w:r><w:rPr><w:noProof/><w:webHidden/></w:rPr></w:r><w:r><w:rPr><w:noProof/><w:webHidden/></w:rPr><w:fldChar w:fldCharType="separate"/></w:r><w:r><w:rPr><w:noProof/><w:webHidden/></w:rPr><w:t>7</w:t></w:r><w:r><w:rPr><w:noProof/><w:webHidden/></w:rPr><w:fldChar w:fldCharType="end"/></w:r></w:hyperlink></w:p><w:p w14:paraId="25ADD635" w14:textId="19F587B5"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7" w:history="1"><w:r w:rsidRPr="00081F06"><w:rPr><w:rStyle w:val="Hyperlink"/><w:noProof/></w:rPr><w:t>Bevindingen</w:t></w:r><w:r><w:rPr><w:noProof/><w:webHidden/></w:rPr><w:tab/></w:r><w:r><w:rPr><w:noProof/><w:webHidden/></w:rPr><w:fldChar w:fldCharType="begin"/></w:r><w:r><w:rPr><w:noProof/><w:webHidden/></w:rPr><w:instrText xml:space="preserve"> PAGEREF _Toc223874297 \h </w:instrText></w:r><w:r><w:rPr><w:noProof/><w:webHidden/></w:rPr></w:r><w:r><w:rPr><w:noProof/><w:webHidden/></w:rPr><w:fldChar w:fldCharType="separate"/></w:r><w:r><w:rPr><w:noProof/><w:webHidden/></w:rPr><w:t>7</w:t></w:r><w:r><w:rPr><w:noProof/><w:webHidden/></w:rPr><w:fldChar w:fldCharType="end"/></w:r></w:hyperlink></w:p><w:p w14:paraId="18FF7863" w14:textId="406E3953"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298" w:history="1"><w:r w:rsidRPr="00081F06"><w:rPr><w:rStyle w:val="Hyperlink"/><w:noProof/></w:rPr><w:t>1.1.1 Niet-tekstuele content  A</w:t></w:r><w:r><w:rPr><w:noProof/><w:webHidden/></w:rPr><w:tab/></w:r><w:r><w:rPr><w:noProof/><w:webHidden/></w:rPr><w:fldChar w:fldCharType="begin"/></w:r><w:r><w:rPr><w:noProof/><w:webHidden/></w:rPr><w:instrText xml:space="preserve"> PAGEREF _Toc223874298 \h </w:instrText></w:r><w:r><w:rPr><w:noProof/><w:webHidden/></w:rPr></w:r><w:r><w:rPr><w:noProof/><w:webHidden/></w:rPr><w:fldChar w:fldCharType="separate"/></w:r><w:r><w:rPr><w:noProof/><w:webHidden/></w:rPr><w:t>7</w:t></w:r><w:r><w:rPr><w:noProof/><w:webHidden/></w:rPr><w:fldChar w:fldCharType="end"/></w:r></w:hyperlink></w:p><w:p w14:paraId="1BBA2C3C" w14:textId="2ED5CA9B"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299" w:history="1"><w:r w:rsidRPr="00081F06"><w:rPr><w:rStyle w:val="Hyperlink"/><w:noProof/></w:rPr><w:t>Opmerkingen</w:t></w:r><w:r><w:rPr><w:noProof/><w:webHidden/></w:rPr><w:tab/></w:r><w:r><w:rPr><w:noProof/><w:webHidden/></w:rPr><w:fldChar w:fldCharType="begin"/></w:r><w:r><w:rPr><w:noProof/><w:webHidden/></w:rPr><w:instrText xml:space="preserve"> PAGEREF _Toc223874299 \h </w:instrText></w:r><w:r><w:rPr><w:noProof/><w:webHidden/></w:rPr></w:r><w:r><w:rPr><w:noProof/><w:webHidden/></w:rPr><w:fldChar w:fldCharType="separate"/></w:r><w:r><w:rPr><w:noProof/><w:webHidden/></w:rPr><w:t>9</w:t></w:r><w:r><w:rPr><w:noProof/><w:webHidden/></w:rPr><w:fldChar w:fldCharType="end"/></w:r></w:hyperlink></w:p><w:p w14:paraId="503FAB19" w14:textId="22DBB0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0" w:history="1"><w:r w:rsidRPr="00081F06"><w:rPr><w:rStyle w:val="Hyperlink"/><w:noProof/></w:rPr><w:t>1.4.3 Contrast (minimum) AA</w:t></w:r><w:r><w:rPr><w:noProof/><w:webHidden/></w:rPr><w:tab/></w:r><w:r><w:rPr><w:noProof/><w:webHidden/></w:rPr><w:fldChar w:fldCharType="begin"/></w:r><w:r><w:rPr><w:noProof/><w:webHidden/></w:rPr><w:instrText xml:space="preserve"> PAGEREF _Toc223874300 \h </w:instrText></w:r><w:r><w:rPr><w:noProof/><w:webHidden/></w:rPr></w:r><w:r><w:rPr><w:noProof/><w:webHidden/></w:rPr><w:fldChar w:fldCharType="separate"/></w:r><w:r><w:rPr><w:noProof/><w:webHidden/></w:rPr><w:t>9</w:t></w:r><w:r><w:rPr><w:noProof/><w:webHidden/></w:rPr><w:fldChar w:fldCharType="end"/></w:r></w:hyperlink></w:p><w:p w14:paraId="3593CBDA" w14:textId="79C58339"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301" w:history="1"><w:r w:rsidRPr="00081F06"><w:rPr><w:rStyle w:val="Hyperlink"/><w:noProof/></w:rPr><w:t>Borging en vervolg</w:t></w:r><w:r><w:rPr><w:noProof/><w:webHidden/></w:rPr><w:tab/></w:r><w:r><w:rPr><w:noProof/><w:webHidden/></w:rPr><w:fldChar w:fldCharType="begin"/></w:r><w:r><w:rPr><w:noProof/><w:webHidden/></w:rPr><w:instrText xml:space="preserve"> PAGEREF _Toc223874301 \h </w:instrText></w:r><w:r><w:rPr><w:noProof/><w:webHidden/></w:rPr></w:r><w:r><w:rPr><w:noProof/><w:webHidden/></w:rPr><w:fldChar w:fldCharType="separate"/></w:r><w:r><w:rPr><w:noProof/><w:webHidden/></w:rPr><w:t>9</w:t></w:r><w:r><w:rPr><w:noProof/><w:webHidden/></w:rPr><w:fldChar w:fldCharType="end"/></w:r></w:hyperlink></w:p><w:p w14:paraId="02004802" w14:textId="4FD972ED" w:rsidR="000617CE" w:rsidRDefault="000617CE"><w:pPr><w:pStyle w:val="Inhopg2"/><w:tabs><w:tab w:val="right" w:leader="dot" w:pos="9062"/></w:tabs><w:rPr><w:rFonts w:asciiTheme="minorHAnsi" w:eastAsiaTheme="minorEastAsia" w:hAnsiTheme="minorHAnsi" w:cstheme="minorBidi"/><w:noProof/><w:kern w:val="2"/><w:lang w:eastAsia="nl-NL"/><w14:ligatures w14:val="standardContextual"/></w:rPr></w:pPr><w:hyperlink w:anchor="_Toc223874302" w:history="1"><w:r w:rsidRPr="00081F06"><w:rPr><w:rStyle w:val="Hyperlink"/><w:noProof/></w:rPr><w:t>Onderzoeksdetails</w:t></w:r><w:r><w:rPr><w:noProof/><w:webHidden/></w:rPr><w:tab/></w:r><w:r><w:rPr><w:noProof/><w:webHidden/></w:rPr><w:fldChar w:fldCharType="begin"/></w:r><w:r><w:rPr><w:noProof/><w:webHidden/></w:rPr><w:instrText xml:space="preserve"> PAGEREF _Toc223874302 \h </w:instrText></w:r><w:r><w:rPr><w:noProof/><w:webHidden/></w:rPr></w:r><w:r><w:rPr><w:noProof/><w:webHidden/></w:rPr><w:fldChar w:fldCharType="separate"/></w:r><w:r><w:rPr><w:noProof/><w:webHidden/></w:rPr><w:t>10</w:t></w:r><w:r><w:rPr><w:noProof/><w:webHidden/></w:rPr><w:fldChar w:fldCharType="end"/></w:r></w:hyperlink></w:p><w:p w14:paraId="5FD73816" w14:textId="714D012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3" w:history="1"><w:r w:rsidRPr="00081F06"><w:rPr><w:rStyle w:val="Hyperlink"/><w:noProof/></w:rPr><w:t>Scope</w:t></w:r><w:r><w:rPr><w:noProof/><w:webHidden/></w:rPr><w:tab/></w:r><w:r><w:rPr><w:noProof/><w:webHidden/></w:rPr><w:fldChar w:fldCharType="begin"/></w:r><w:r><w:rPr><w:noProof/><w:webHidden/></w:rPr><w:instrText xml:space="preserve"> PAGEREF _Toc223874303 \h </w:instrText></w:r><w:r><w:rPr><w:noProof/><w:webHidden/></w:rPr></w:r><w:r><w:rPr><w:noProof/><w:webHidden/></w:rPr><w:fldChar w:fldCharType="separate"/></w:r><w:r><w:rPr><w:noProof/><w:webHidden/></w:rPr><w:t>10</w:t></w:r><w:r><w:rPr><w:noProof/><w:webHidden/></w:rPr><w:fldChar w:fldCharType="end"/></w:r></w:hyperlink></w:p><w:p w14:paraId="5E8F8925" w14:textId="6E025E8D"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4" w:history="1"><w:r w:rsidRPr="00081F06"><w:rPr><w:rStyle w:val="Hyperlink"/><w:noProof/></w:rPr><w:t>Steekproef</w:t></w:r><w:r><w:rPr><w:noProof/><w:webHidden/></w:rPr><w:tab/></w:r><w:r><w:rPr><w:noProof/><w:webHidden/></w:rPr><w:fldChar w:fldCharType="begin"/></w:r><w:r><w:rPr><w:noProof/><w:webHidden/></w:rPr><w:instrText xml:space="preserve"> PAGEREF _Toc223874304 \h </w:instrText></w:r><w:r><w:rPr><w:noProof/><w:webHidden/></w:rPr></w:r><w:r><w:rPr><w:noProof/><w:webHidden/></w:rPr><w:fldChar w:fldCharType="separate"/></w:r><w:r><w:rPr><w:noProof/><w:webHidden/></w:rPr><w:t>11</w:t></w:r><w:r><w:rPr><w:noProof/><w:webHidden/></w:rPr><w:fldChar w:fldCharType="end"/></w:r></w:hyperlink></w:p><w:p w14:paraId="438D4987" w14:textId="458336C3"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5" w:history="1"><w:r w:rsidRPr="00081F06"><w:rPr><w:rStyle w:val="Hyperlink"/><w:noProof/></w:rPr><w:t>Onderzoeksmethode en technieken</w:t></w:r><w:r><w:rPr><w:noProof/><w:webHidden/></w:rPr><w:tab/></w:r><w:r><w:rPr><w:noProof/><w:webHidden/></w:rPr><w:fldChar w:fldCharType="begin"/></w:r><w:r><w:rPr><w:noProof/><w:webHidden/></w:rPr><w:instrText xml:space="preserve"> PAGEREF _Toc223874305 \h </w:instrText></w:r><w:r><w:rPr><w:noProof/><w:webHidden/></w:rPr></w:r><w:r><w:rPr><w:noProof/><w:webHidden/></w:rPr><w:fldChar w:fldCharType="separate"/></w:r><w:r><w:rPr><w:noProof/><w:webHidden/></w:rPr><w:t>12</w:t></w:r><w:r><w:rPr><w:noProof/><w:webHidden/></w:rPr><w:fldChar w:fldCharType="end"/></w:r></w:hyperlink></w:p><w:p w14:paraId="1E4A87E7" w14:textId="72587367"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6" w:history="1"><w:r w:rsidRPr="00081F06"><w:rPr><w:rStyle w:val="Hyperlink"/><w:noProof/></w:rPr><w:t>Testomgeving</w:t></w:r><w:r><w:rPr><w:noProof/><w:webHidden/></w:rPr><w:tab/></w:r><w:r><w:rPr><w:noProof/><w:webHidden/></w:rPr><w:fldChar w:fldCharType="begin"/></w:r><w:r><w:rPr><w:noProof/><w:webHidden/></w:rPr><w:instrText xml:space="preserve"> PAGEREF _Toc223874306 \h </w:instrText></w:r><w:r><w:rPr><w:noProof/><w:webHidden/></w:rPr></w:r><w:r><w:rPr><w:noProof/><w:webHidden/></w:rPr><w:fldChar w:fldCharType="separate"/></w:r><w:r><w:rPr><w:noProof/><w:webHidden/></w:rPr><w:t>12</w:t></w:r><w:r><w:rPr><w:noProof/><w:webHidden/></w:rPr><w:fldChar w:fldCharType="end"/></w:r></w:hyperlink></w:p><w:p w14:paraId="2C4C63D0" w14:textId="0A80AF39" w:rsidR="000617CE" w:rsidRDefault="000617CE"><w:pPr><w:pStyle w:val="Inhopg3"/><w:tabs><w:tab w:val="right" w:leader="dot" w:pos="9062"/></w:tabs><w:rPr><w:rFonts w:asciiTheme="minorHAnsi" w:eastAsiaTheme="minorEastAsia" w:hAnsiTheme="minorHAnsi" w:cstheme="minorBidi"/><w:noProof/><w:kern w:val="2"/><w:lang w:eastAsia="nl-NL"/><w14:ligatures w14:val="standardContextual"/></w:rPr></w:pPr><w:hyperlink w:anchor="_Toc223874307" w:history="1"><w:r w:rsidRPr="00081F06"><w:rPr><w:rStyle w:val="Hyperlink"/><w:noProof/></w:rPr><w:t>Technologieën</w:t></w:r><w:r><w:rPr><w:noProof/><w:webHidden/></w:rPr><w:tab/></w:r><w:r><w:rPr><w:noProof/><w:webHidden/></w:rPr><w:fldChar w:fldCharType="begin"/></w:r><w:r><w:rPr><w:noProof/><w:webHidden/></w:rPr><w:instrText xml:space="preserve"> PAGEREF _Toc223874307 \h </w:instrText></w:r><w:r><w:rPr><w:noProof/><w:webHidden/></w:rPr></w:r><w:r><w:rPr><w:noProof/><w:webHidden/></w:rPr><w:fldChar w:fldCharType="separate"/></w:r><w:r><w:rPr><w:noProof/><w:webHidden/></w:rPr><w:t>12</w:t></w:r><w:r><w:rPr><w:noProof/><w:webHidden/></w:rPr><w:fldChar w:fldCharType="end"/></w:r></w:hyperlink></w:p><w:p w14:paraId="2BA22A48" w14:textId="099DF390" w:rsidR="00B65DDF" w:rsidRDefault="00B65DDF"><w:r><w:rPr><w:b/><w:bCs/></w:rPr><w:fldChar w:fldCharType="end"/></w:r></w:p></w:sdtContent></w:sdt><w:p w14:paraId="73405E73" w14:textId="77777777" w:rsidR="00386D5C" w:rsidRDefault="00386D5C"><w:pPr><w:suppressAutoHyphens w:val="0"/><w:spacing w:line="276" w:lineRule="auto"/><w:rPr><w:rFonts w:ascii="Brockmann" w:eastAsia="Times New Roman" w:hAnsi="Brockmann"/><w:color w:val="290047"/><w:sz w:val="32"/><w:szCs w:val="32"/></w:rPr></w:pPr><w:r></w:r></w:p><w:p w14:paraId="00BE2FFD" w14:textId="3D049120" w:rsidR="00BF285C" w:rsidRPr="005648B9" w:rsidRDefault="005C32CE" w:rsidP="005648B9"><w:pPr><w:pageBreakBefore/><w:pStyle w:val="Kop2"/></w:pPr><w:bookmarkStart w:id="2" w:name="_Toc223874291"/><w:r w:rsidRPr="005648B9"><w:lastRenderedPageBreak/><w:t>Samenvatting</w:t></w:r><w:bookmarkEnd w:id="2"/></w:p><w:p w14:paraId="0FDD4807" w14:textId="77777777" w:rsidR="004D1476" w:rsidRPr="004D1476" w:rsidRDefault="004D1476" w:rsidP="00CF4FA4"><w:bookmarkStart w:id="3" w:name="_Toc223874292"/><w:r w:rsidRPr="004D1476"><w:t>{managementSummary}</w:t></w:r></w:p><w:p w14:paraId="00BE3001" w14:textId="19D42809" w:rsidR="00BF285C" w:rsidRDefault="005C32CE" w:rsidP="00CF4FA4"><w:pPr><w:pStyle w:val="Kop2"/></w:pPr><w:r><w:t>Over dit onderzoek</w:t></w:r><w:bookmarkEnd w:id="3"/></w:p><w:p w14:paraId="60DD88E3" w14:textId="77777777" w:rsidR="008323CA" w:rsidRDefault="008323CA" w:rsidP="000C285C"><w:r w:rsidRPr="008323CA"><w:t>Voor de formulieren binnen de Shift2-omgeving is een deelonderzoek uitgevoerd naar de toegankelijkheid van de content, om vast te stellen in hoeverre deze voldoet aan WCAG 2.2 niveau A en AA (EN 301 549).</w:t></w:r></w:p><w:p w14:paraId="0CA624DE" w14:textId="11D9855A" w:rsidR="000C285C" w:rsidRPr="000C285C" w:rsidRDefault="000C285C" w:rsidP="000C285C"><w:r><w:t>De geldigheid van dit onderzoeksrapport bedraagt maximaal drie jaar. Bij substanti</w:t></w:r><w:r><w:rPr><w:rFonts w:hint="eastAsia"/></w:rPr><w:t>ë</w:t></w:r><w:r><w:t>le wijzigingen in de content of het publicatieproces adviseren wij een aanvullend of nieuw onderzoek uit te laten voeren.</w:t></w:r></w:p><w:p w14:paraId="00BE3004" w14:textId="77777777" w:rsidR="00BF285C" w:rsidRDefault="005C32CE"><w:pPr><w:pStyle w:val="Kop3"/></w:pPr><w:bookmarkStart w:id="4" w:name="_Toc223874293"/><w:r><w:t>A</w:t></w:r><w:r><w:t xml:space="preserve">fbakening van </w:t></w:r><w:r><w:t>het deelonderzoek</w:t></w:r><w:bookmarkEnd w:id="4"/></w:p><w:p w14:paraId="4073F455" w14:textId="77777777" w:rsidR="00D47490" w:rsidRPr="00D47490" w:rsidRDefault="00D47490" w:rsidP="00D47490"><w:pPr><w:suppressAutoHyphens w:val="0"/><w:spacing w:line="276" w:lineRule="auto"/></w:pPr><w:r w:rsidRPr="00D47490"><w:t>Dit deelonderzoek heeft uitsluitend betrekking op de content van de formulieren binnen de Shift2-omgeving die door de organisatie via het beheersysteem kan worden ingevoerd of aangepast.</w:t></w:r></w:p><w:p w14:paraId="3B713BFE" w14:textId="77777777" w:rsidR="00D47490" w:rsidRPr="00D47490" w:rsidRDefault="00D47490" w:rsidP="00D47490"><w:pPr><w:suppressAutoHyphens w:val="0"/><w:spacing w:line="276" w:lineRule="auto"/></w:pPr><w:r w:rsidRPr="00D47490"><w:t>Bij dit onderzoek zijn 30 van de 55 succescriteria van WCAG 2.2 niveau A en AA beoordeeld.</w:t></w:r></w:p><w:p w14:paraId="02175452" w14:textId="77777777" w:rsidR="00D47490" w:rsidRPr="00D47490" w:rsidRDefault="00D47490" w:rsidP="00D47490"><w:pPr><w:suppressAutoHyphens w:val="0"/><w:spacing w:line="276" w:lineRule="auto"/></w:pPr><w:r w:rsidRPr="00D47490"><w:t>De overige 25 succescriteria hebben betrekking op de technische basis van de formulieren en worden beoordeeld in het afzonderlijk deelonderzoek techniek.</w:t></w:r></w:p><w:p w14:paraId="540A877C" w14:textId="77777777" w:rsidR="00D47490" w:rsidRPr="00D47490" w:rsidRDefault="00D47490" w:rsidP="00D47490"><w:pPr><w:suppressAutoHyphens w:val="0"/><w:spacing w:line="276" w:lineRule="auto"/></w:pPr><w:r w:rsidRPr="00D47490"><w:t>Beide deelonderzoeken vormen gezamenlijk de volledige beoordeling van de formulieren binnen de Shift2-omgeving.</w:t></w:r></w:p><w:p w14:paraId="406DE9A8" w14:textId="770CD435" w:rsidR="000C285C" w:rsidRPr="000C285C" w:rsidRDefault="000C285C" w:rsidP="000C285C"><w:pPr><w:pStyle w:val="Kop4"/></w:pPr><w:r w:rsidRPr="000C285C"><w:lastRenderedPageBreak/><w:t>Succescriteria beoordeeld in het technisch deelonderzoek</w:t></w:r></w:p><w:p w14:paraId="1C3AE161" w14:textId="3D125E2C" w:rsidR="000C285C" w:rsidRDefault="000C285C" w:rsidP="000C285C"><w:r w:rsidRPr="000C285C"><w:t>Onderstaande succescriteria zijn in dit contentonderzoek niet beoordeeld en vallen onder het afzonderlijke deelonderzoek techniek:</w:t></w:r></w:p><w:tbl><w:tblPr><w:tblStyle w:val="Tabelraster"/><w:tblW w:w="0" w:type="auto"/><w:tblLook w:val="04A0" w:firstRow="1" w:lastRow="0" w:firstColumn="1" w:lastColumn="0" w:noHBand="0" w:noVBand="1"/></w:tblPr><w:tblGrid><w:gridCol w:w="1129"/><w:gridCol w:w="2410"/><w:gridCol w:w="1701"/><w:gridCol w:w="3822"/></w:tblGrid><w:tr w:rsidR="000C285C" w14:paraId="456315AC" w14:textId="77777777" w:rsidTr="005628BE"><w:trPr><w:trHeight w:val="667"/></w:trPr><w:tc><w:tcPr><w:tcW w:w="1129" w:type="dxa"/><w:shd w:val="clear" w:color="auto" w:fill="7030A0"/><w:vAlign w:val="center"/></w:tcPr><w:p w14:paraId="41469C07" w14:textId="7130623B"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SC</w:t></w:r></w:p></w:tc><w:tc><w:tcPr><w:tcW w:w="2410" w:type="dxa"/><w:shd w:val="clear" w:color="auto" w:fill="7030A0"/><w:vAlign w:val="center"/></w:tcPr><w:p w14:paraId="4CDC8BCA" w14:textId="68355AB5"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Naam</w:t></w:r></w:p></w:tc><w:tc><w:tcPr><w:tcW w:w="1701" w:type="dxa"/><w:shd w:val="clear" w:color="auto" w:fill="7030A0"/><w:vAlign w:val="center"/></w:tcPr><w:p w14:paraId="43EB96A7" w14:textId="61E5B389"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Niveau</w:t></w:r></w:p></w:tc><w:tc><w:tcPr><w:tcW w:w="3822" w:type="dxa"/><w:shd w:val="clear" w:color="auto" w:fill="7030A0"/><w:vAlign w:val="center"/></w:tcPr><w:p w14:paraId="3FFF6F71" w14:textId="44256A2F" w:rsidR="000C285C" w:rsidRPr="00C85013" w:rsidRDefault="000C285C" w:rsidP="00C85013"><w:pPr><w:rPr><w:rFonts w:ascii="Neulis Sans" w:hAnsi="Neulis Sans"/><w:color w:val="FFFFFF" w:themeColor="background1"/></w:rPr></w:pPr><w:r w:rsidRPr="00C85013"><w:rPr><w:rFonts w:ascii="Neulis Sans" w:hAnsi="Neulis Sans" w:cs="Arial"/><w:b/><w:bCs/><w:color w:val="FFFFFF" w:themeColor="background1"/></w:rPr><w:t>Reden van uitsluiting</w:t></w:r></w:p></w:tc></w:tr><w:tr w:rsidR="00221303" w14:paraId="426B65B8" w14:textId="77777777" w:rsidTr="005628BE"><w:tc><w:tcPr><w:vAlign w:val="center"/><w:tcW w:w="1129" w:type="dxa"/></w:tcPr><w:p w14:paraId="0543363D" w14:textId="3EFD3989" w:rsidR="00221303" w:rsidRPr="00221303" w:rsidRDefault="00221303" w:rsidP="00221303"><w:pPr><w:rPr><w:rFonts w:ascii="Neulis Sans" w:hAnsi="Neulis Sans"/><w:sz w:val="22"/><w:szCs w:val="22"/></w:rPr></w:pPr><w:r w:rsidRPr="00221303"><w:rPr><w:rFonts w:ascii="Neulis Sans" w:hAnsi="Neulis Sans" w:cs="Arial"/><w:color w:val="290047"/><w:sz w:val="22"/><w:szCs w:val="22"/></w:rPr><w:t>3.3.1</w:t></w:r></w:p></w:tc><w:tc><w:tcPr><w:vAlign w:val="center"/><w:tcW w:w="2410" w:type="dxa"/></w:tcPr><w:p w14:paraId="7E8471F6" w14:textId="13950587" w:rsidR="00221303" w:rsidRPr="00221303" w:rsidRDefault="00221303" w:rsidP="00221303"><w:pPr><w:rPr><w:rFonts w:ascii="Neulis Sans" w:hAnsi="Neulis Sans"/><w:sz w:val="22"/><w:szCs w:val="22"/></w:rPr></w:pPr><w:r w:rsidRPr="00221303"><w:rPr><w:rFonts w:ascii="Neulis Sans" w:hAnsi="Neulis Sans" w:cs="Arial"/><w:color w:val="290047"/><w:sz w:val="22"/><w:szCs w:val="22"/></w:rPr><w:t>Foutidentificatie</w:t></w:r></w:p></w:tc><w:tc><w:tcPr><w:vAlign w:val="center"/><w:tcW w:w="1701" w:type="dxa"/></w:tcPr><w:p w14:paraId="3A14E639" w14:textId="5701CDD4"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4ED0FC49" w14:textId="7B422A49" w:rsidR="00221303" w:rsidRPr="00221303" w:rsidRDefault="00221303" w:rsidP="00221303"><w:pPr><w:rPr><w:rFonts w:ascii="Neulis Sans" w:hAnsi="Neulis Sans"/><w:sz w:val="22"/><w:szCs w:val="22"/></w:rPr></w:pPr><w:r w:rsidRPr="00221303"><w:rPr><w:rFonts w:ascii="Neulis Sans" w:hAnsi="Neulis Sans" w:cs="Arial"/><w:color w:val="290047"/><w:sz w:val="22"/><w:szCs w:val="22"/></w:rPr><w:t>Formuliervalidatie wordt volledig door het systeem afgehandeld</w:t></w:r></w:p></w:tc></w:tr><w:tr w:rsidR="00221303" w14:paraId="36920BFF" w14:textId="77777777" w:rsidTr="005628BE"><w:tc><w:tcPr><w:vAlign w:val="center"/><w:tcW w:w="1129" w:type="dxa"/></w:tcPr><w:p w14:paraId="2D2A1E95" w14:textId="2B495E9B" w:rsidR="00221303" w:rsidRPr="00221303" w:rsidRDefault="00221303" w:rsidP="00221303"><w:pPr><w:rPr><w:rFonts w:ascii="Neulis Sans" w:hAnsi="Neulis Sans"/><w:sz w:val="22"/><w:szCs w:val="22"/></w:rPr></w:pPr><w:r w:rsidRPr="00221303"><w:rPr><w:rFonts w:ascii="Neulis Sans" w:hAnsi="Neulis Sans" w:cs="Arial"/><w:color w:val="290047"/><w:sz w:val="22"/><w:szCs w:val="22"/></w:rPr><w:t>3.3.3</w:t></w:r></w:p></w:tc><w:tc><w:tcPr><w:vAlign w:val="center"/><w:tcW w:w="2410" w:type="dxa"/></w:tcPr><w:p w14:paraId="43E412B2" w14:textId="38BF2A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w:t></w:r></w:p></w:tc><w:tc><w:tcPr><w:vAlign w:val="center"/><w:tcW w:w="1701" w:type="dxa"/></w:tcPr><w:p w14:paraId="1FAE04F7" w14:textId="18BF7128" w:rsidR="00221303" w:rsidRPr="00221303" w:rsidRDefault="00221303" w:rsidP="00221303"><w:pPr><w:rPr><w:rFonts w:ascii="Neulis Sans" w:hAnsi="Neulis Sans"/><w:sz w:val="22"/><w:szCs w:val="22"/></w:rPr></w:pPr><w:r w:rsidRPr="00221303"><w:rPr><w:rFonts w:ascii="Neulis Sans" w:hAnsi="Neulis Sans" w:cs="Arial"/><w:color w:val="290047"/><w:sz w:val="22"/><w:szCs w:val="22"/></w:rPr><w:t>AA</w:t></w:r></w:p></w:tc><w:tc><w:tcPr><w:vAlign w:val="center"/><w:tcW w:w="3822" w:type="dxa"/></w:tcPr><w:p w14:paraId="72014A73" w14:textId="0364BE1D" w:rsidR="00221303" w:rsidRPr="00221303" w:rsidRDefault="00221303" w:rsidP="00221303"><w:pPr><w:rPr><w:rFonts w:ascii="Neulis Sans" w:hAnsi="Neulis Sans"/><w:sz w:val="22"/><w:szCs w:val="22"/></w:rPr></w:pPr><w:r w:rsidRPr="00221303"><w:rPr><w:rFonts w:ascii="Neulis Sans" w:hAnsi="Neulis Sans" w:cs="Arial"/><w:color w:val="290047"/><w:sz w:val="22"/><w:szCs w:val="22"/></w:rPr><w:t>Foutsuggesties worden door het systeem gegenereerd</w:t></w:r></w:p></w:tc></w:tr><w:tr w:rsidR="00221303" w14:paraId="73050811" w14:textId="77777777" w:rsidTr="005628BE"><w:tc><w:tcPr><w:vAlign w:val="center"/><w:tcW w:w="1129" w:type="dxa"/></w:tcPr><w:p w14:paraId="1BE316F9" w14:textId="50E40D88" w:rsidR="00221303" w:rsidRPr="00221303" w:rsidRDefault="00221303" w:rsidP="00221303"><w:pPr><w:rPr><w:rFonts w:ascii="Neulis Sans" w:hAnsi="Neulis Sans"/><w:sz w:val="22"/><w:szCs w:val="22"/></w:rPr></w:pPr><w:r w:rsidRPr="00221303"><w:rPr><w:rFonts w:ascii="Neulis Sans" w:hAnsi="Neulis Sans" w:cs="Arial"/><w:color w:val="290047"/><w:sz w:val="22"/><w:szCs w:val="22"/></w:rPr><w:t>3.3.7</w:t></w:r></w:p></w:tc><w:tc><w:tcPr><w:vAlign w:val="center"/><w:tcW w:w="2410" w:type="dxa"/></w:tcPr><w:p w14:paraId="71F5000F" w14:textId="57E80002" w:rsidR="00221303" w:rsidRPr="00221303" w:rsidRDefault="00221303" w:rsidP="00221303"><w:pPr><w:rPr><w:rFonts w:ascii="Neulis Sans" w:hAnsi="Neulis Sans"/><w:sz w:val="22"/><w:szCs w:val="22"/></w:rPr></w:pPr><w:r w:rsidRPr="00221303"><w:rPr><w:rFonts w:ascii="Neulis Sans" w:hAnsi="Neulis Sans" w:cs="Arial"/><w:color w:val="290047"/><w:sz w:val="22"/><w:szCs w:val="22"/></w:rPr><w:t>Overbodige invoer</w:t></w:r></w:p></w:tc><w:tc><w:tcPr><w:vAlign w:val="center"/><w:tcW w:w="1701" w:type="dxa"/></w:tcPr><w:p w14:paraId="5F1022BA" w14:textId="7A553240" w:rsidR="00221303" w:rsidRPr="00221303" w:rsidRDefault="00221303" w:rsidP="00221303"><w:pPr><w:rPr><w:rFonts w:ascii="Neulis Sans" w:hAnsi="Neulis Sans"/><w:sz w:val="22"/><w:szCs w:val="22"/></w:rPr></w:pPr><w:r w:rsidRPr="00221303"><w:rPr><w:rFonts w:ascii="Neulis Sans" w:hAnsi="Neulis Sans" w:cs="Arial"/><w:color w:val="290047"/><w:sz w:val="22"/><w:szCs w:val="22"/></w:rPr><w:t>A</w:t></w:r></w:p></w:tc><w:tc><w:tcPr><w:vAlign w:val="center"/><w:tcW w:w="3822" w:type="dxa"/></w:tcPr><w:p w14:paraId="09112D57" w14:textId="3175C62D" w:rsidR="00221303" w:rsidRPr="00221303" w:rsidRDefault="00221303" w:rsidP="00221303"><w:pPr><w:rPr><w:rFonts w:ascii="Neulis Sans" w:hAnsi="Neulis Sans"/><w:sz w:val="22"/><w:szCs w:val="22"/></w:rPr></w:pPr><w:r w:rsidRPr="00221303"><w:rPr><w:rFonts w:ascii="Neulis Sans" w:hAnsi="Neulis Sans" w:cs="Arial"/><w:color w:val="290047"/><w:sz w:val="22"/><w:szCs w:val="22"/></w:rPr><w:t>Het hergebruik van eerder ingevoerde gegevens binnen processen is binnen het platform technisch ingericht en wordt centraal beheerd.</w:t></w:r></w:p></w:tc></w:tr></w:tbl><w:p w14:paraId="4B55DEBE" w14:textId="77777777" w:rsidR="00221303" w:rsidRDefault="00221303" w:rsidP="00221303"><w:pPr><w:pStyle w:val="Kop4"/></w:pPr><w:r w:rsidRPr="00221303"><w:t>Reikwijdte en werkwijze</w:t></w:r></w:p><w:p w14:paraId="138AAB4D" w14:textId="77777777" w:rsidR="00D828DD" w:rsidRPr="00D828DD" w:rsidRDefault="00D828DD" w:rsidP="00D828DD"><w:r w:rsidRPr="00D828DD"><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w:r></w:p><w:p w14:paraId="49DA637E" w14:textId="77777777" w:rsidR="00D828DD" w:rsidRPr="00D828DD" w:rsidRDefault="00D828DD" w:rsidP="00D828DD"><w:r w:rsidRPr="00D828DD"><w:t>Dit onderzoek biedt geen uitputtend overzicht van alle mogelijke toegankelijkheidsproblemen. De bevindingen vormen een momentopname van de situatie ten tijde van het onderzoek.</w:t></w:r></w:p><w:p w14:paraId="123EE41D" w14:textId="77777777" w:rsidR="00221303" w:rsidRPr="00221303" w:rsidRDefault="00221303" w:rsidP="00221303"><w:pPr><w:pStyle w:val="Kop4"/></w:pPr><w:r w:rsidRPr="00221303"><w:t>Wat is WCAG?</w:t></w:r></w:p><w:p w14:paraId="5C13FEA9" w14:textId="1DAA7928" w:rsidR="00221303" w:rsidRDefault="00221303" w:rsidP="00221303"><w:r><w:t xml:space="preserve">WCAG (Web Content Accessibility </w:t></w:r><w:proofErr w:type="spellStart"/><w:r><w:t>Guidelines</w:t></w:r><w:proofErr w:type="spellEnd"/><w:r><w:t>) zijn internationaal erkende richtlijnen voor digitale toegankelijkheid, opgebouwd rond vier principes: Waarneembaar, Bedienbaar, Begrijpelijk en Robuust. Binnen deze principes zijn meetbare succescriteria vastgesteld.</w:t></w:r><w:r><w:t xml:space="preserve"> </w:t></w:r><w:hyperlink r:id="rId11" w:history="1"><w:r w:rsidRPr="00221303"><w:rPr><w:rStyle w:val="Hyperlink"/></w:rPr><w:t>Meer informatie: WCAG 2.2 (Nederlandse vertaling)</w:t></w:r></w:hyperlink></w:p><w:p w14:paraId="2FF6B026" w14:textId="77777777" w:rsidR="00221303" w:rsidRDefault="00221303"><w:pPr><w:suppressAutoHyphens w:val="0"/><w:spacing w:line="276" w:lineRule="auto"/></w:pPr><w:r><w:br w:type="page"/></w:r></w:p><w:p w14:paraId="4F84DB32" w14:textId="77777777" w:rsidR="00221303" w:rsidRDefault="00221303" w:rsidP="00221303"><w:pPr><w:pStyle w:val="Kop2"/></w:pPr><w:bookmarkStart w:id="5" w:name="_Toc223874294"/><w:r w:rsidRPr="00221303"><w:lastRenderedPageBreak/><w:t>Overzicht resultaten</w:t></w:r><w:bookmarkEnd w:id="5"/></w:p><w:p w14:paraId="379081F2" w14:textId="55227B28" w:rsidR="00221303" w:rsidRDefault="00221303" w:rsidP="00221303"><w:r w:rsidRPr="00221303"><w:t>De resultaten zijn weergegeven in twee overzichten: per succescriterium en per WCAG-principe.</w:t></w:r></w:p><w:p w14:paraId="3ADA258F" w14:textId="50748B3A" w:rsidR="00221303" w:rsidRDefault="00221303" w:rsidP="00221303"><w:pPr><w:pStyle w:val="Kop3"/><w:spacing w:after="360"/></w:pPr><w:bookmarkStart w:id="6" w:name="_Toc223874295"/><w:r w:rsidRPr="00221303"><w:t xml:space="preserve">Resultaten per </w:t></w:r><w:proofErr w:type="spellStart"/><w:r w:rsidRPr="00221303"><w:t>succecriterium</w:t></w:r><w:bookmarkEnd w:id="6"/><w:proofErr w:type="spellEnd"/></w:p><w:tbl><w:tblPr><w:tblW w:w="9067" w:type="dxa"/><w:tblBorders><w:top w:val="single" w:sz="2" w:space="0" w:color="E2E8F0"/><w:left w:val="single" w:sz="2" w:space="0" w:color="E2E8F0"/><w:bottom w:val="single" w:sz="2" w:space="0" w:color="E2E8F0"/><w:right w:val="single" w:sz="2" w:space="0" w:color="E2E8F0"/></w:tblBorders><w:shd w:val="clear" w:color="auto" w:fill="FFFFFF"/><w:tblLayout w:type="fixed"/><w:tblCellMar><w:top w:w="15" w:type="dxa"/><w:left w:w="15" w:type="dxa"/><w:bottom w:w="15" w:type="dxa"/><w:right w:w="15" w:type="dxa"/></w:tblCellMar><w:tblLook w:val="04A0" w:firstRow="1" w:lastRow="0" w:firstColumn="1" w:lastColumn="0" w:noHBand="0" w:noVBand="1"/></w:tblPr><w:tblGrid><w:gridCol w:w="5807"/><w:gridCol w:w="1418"/><w:gridCol w:w="1842"/></w:tblGrid><w:tr w:rsidR="00C85013" w:rsidRPr="00C85013" w14:paraId="3D1BF0A7" w14:textId="77777777" w:rsidTr="005628BE"><w:tc><w:tcPr><w:tcW w:w="5807"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vAlign w:val="center"/><w:hideMark/></w:tcPr><w:p w14:paraId="5B5D505D" w14:textId="77777777" w:rsidR="00221303" w:rsidRPr="00221303" w:rsidRDefault="00221303" w:rsidP="00C85013"><w:pPr><w:rPr><w:b/><w:bCs/><w:color w:val="FFFFFF" w:themeColor="background1"/></w:rPr></w:pPr><w:r w:rsidRPr="00221303"><w:rPr><w:b/><w:bCs/><w:color w:val="FFFFFF" w:themeColor="background1"/></w:rPr><w:t>Succescriterium</w:t></w:r></w:p></w:tc><w:tc><w:tcPr><w:tcW w:w="1418" w:type="dxa"/><w:tcBorders><w:top w:val="single" w:sz="4" w:space="0" w:color="290047"/><w:left w:val="single" w:sz="4" w:space="0" w:color="auto"/><w:bottom w:val="single" w:sz="4" w:space="0" w:color="290047"/><w:right w:val="single" w:sz="4" w:space="0" w:color="290047"/></w:tcBorders><w:shd w:val="clear" w:color="auto" w:fill="7030A0"/><w:tcMar><w:top w:w="225" w:type="dxa"/><w:left w:w="225" w:type="dxa"/><w:bottom w:w="225" w:type="dxa"/><w:right w:w="225" w:type="dxa"/></w:tcMar><w:vAlign w:val="center"/><w:hideMark/></w:tcPr><w:p w14:paraId="25E0F2E0" w14:textId="77777777" w:rsidR="00221303" w:rsidRPr="00221303" w:rsidRDefault="00221303" w:rsidP="00C85013"><w:pPr><w:rPr><w:b/><w:bCs/><w:color w:val="FFFFFF" w:themeColor="background1"/></w:rPr></w:pPr><w:r w:rsidRPr="00221303"><w:rPr><w:b/><w:bCs/><w:color w:val="FFFFFF" w:themeColor="background1"/></w:rPr><w:t>Niveau</w:t></w:r></w:p></w:tc><w:tc><w:tcPr><w:tcW w:w="1842"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vAlign w:val="center"/><w:hideMark/></w:tcPr><w:p w14:paraId="41D25537" w14:textId="77777777" w:rsidR="00221303" w:rsidRPr="00221303" w:rsidRDefault="00221303" w:rsidP="00C85013"><w:pPr><w:rPr><w:b/><w:bCs/><w:color w:val="FFFFFF" w:themeColor="background1"/></w:rPr></w:pPr><w:r w:rsidRPr="00221303"><w:rPr><w:b/><w:bCs/><w:color w:val="FFFFFF" w:themeColor="background1"/></w:rPr><w:t>Resultaat</w:t></w:r></w:p></w:tc></w:tr><w:tr w:rsidR="00C85013" w:rsidRPr="00221303" w14:paraId="260B3CED" w14:textId="77777777" w:rsidTr="005628BE"><w:tc><w:tcPr><w:tcW w:w="5807"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3EC100E" w14:textId="77777777" w:rsidR="00221303" w:rsidRPr="00221303" w:rsidRDefault="00221303" w:rsidP="00221303"><w:pPr><w:rPr><w:sz w:val="22"/><w:szCs w:val="22"/></w:rPr></w:pPr><w:r w:rsidRPr="00221303"><w:rPr><w:b/><w:bCs/><w:sz w:val="22"/><w:szCs w:val="22"/></w:rPr><w:t>1.1.1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230DDAD"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B50199" w14:textId="77777777" w:rsidR="00221303" w:rsidRPr="00221303" w:rsidRDefault="00221303" w:rsidP="00221303"><w:pPr><w:rPr><w:sz w:val="22"/><w:szCs w:val="22"/></w:rPr></w:pPr><w:r w:rsidRPr="00221303"><w:rPr><w:b/><w:bCs/><w:sz w:val="22"/><w:szCs w:val="22"/></w:rPr><w:t>Voldoet niet</w:t></w:r></w:p></w:tc></w:tr><w:tr w:rsidR="00C85013" w:rsidRPr="00221303" w14:paraId="0607988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82D0A9F" w14:textId="77777777" w:rsidR="00221303" w:rsidRPr="00221303" w:rsidRDefault="00221303" w:rsidP="00221303"><w:pPr><w:rPr><w:sz w:val="22"/><w:szCs w:val="22"/></w:rPr></w:pPr><w:r w:rsidRPr="00221303"><w:rPr><w:sz w:val="22"/><w:szCs w:val="22"/></w:rPr><w:t>1.2.1 Louter-geluid en louter-videobeeld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D23E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457C404"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DFD543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C737365" w14:textId="77777777" w:rsidR="00221303" w:rsidRPr="00221303" w:rsidRDefault="00221303" w:rsidP="00221303"><w:pPr><w:rPr><w:sz w:val="22"/><w:szCs w:val="22"/></w:rPr></w:pPr><w:r w:rsidRPr="00221303"><w:rPr><w:sz w:val="22"/><w:szCs w:val="22"/></w:rPr><w:t>1.2.2 Ondertitels voor doven en slechthorenden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41EC94D"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C1D601F"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2C986C7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956CDF" w14:textId="77777777" w:rsidR="00221303" w:rsidRPr="00221303" w:rsidRDefault="00221303" w:rsidP="00221303"><w:pPr><w:rPr><w:sz w:val="22"/><w:szCs w:val="22"/></w:rPr></w:pPr><w:r w:rsidRPr="00221303"><w:rPr><w:sz w:val="22"/><w:szCs w:val="22"/></w:rPr><w:t>1.2.3 Audiodescriptie of media-alternatief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17E7024"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A0F9B6"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02B1125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E871282" w14:textId="77777777" w:rsidR="00221303" w:rsidRPr="00221303" w:rsidRDefault="00221303" w:rsidP="00221303"><w:pPr><w:rPr><w:sz w:val="22"/><w:szCs w:val="22"/></w:rPr></w:pPr><w:r w:rsidRPr="00221303"><w:rPr><w:sz w:val="22"/><w:szCs w:val="22"/></w:rPr><w:t>1.2.4 Ondertitels voor doven en slechthorenden (live)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DE0547"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67D5EF8"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13C02A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E19103B" w14:textId="77777777" w:rsidR="00221303" w:rsidRPr="00221303" w:rsidRDefault="00221303" w:rsidP="00221303"><w:pPr><w:rPr><w:sz w:val="22"/><w:szCs w:val="22"/></w:rPr></w:pPr><w:r w:rsidRPr="00221303"><w:rPr><w:sz w:val="22"/><w:szCs w:val="22"/></w:rPr><w:t>1.2.5 Audiodescriptie (vooraf opgenomen)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90A0F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C2C67"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6C3E4F4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E3A0B2B" w14:textId="77777777" w:rsidR="00221303" w:rsidRPr="00221303" w:rsidRDefault="00221303" w:rsidP="00221303"><w:pPr><w:rPr><w:sz w:val="22"/><w:szCs w:val="22"/></w:rPr></w:pPr><w:r w:rsidRPr="00221303"><w:rPr><w:b/><w:bCs/><w:sz w:val="22"/><w:szCs w:val="22"/></w:rPr><w:t>1.3.1 Info en relaties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3CB4CFE"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56631" w14:textId="77777777" w:rsidR="00221303" w:rsidRPr="00221303" w:rsidRDefault="00221303" w:rsidP="00221303"><w:pPr><w:rPr><w:sz w:val="22"/><w:szCs w:val="22"/></w:rPr></w:pPr><w:r w:rsidRPr="00221303"><w:rPr><w:b/><w:bCs/><w:sz w:val="22"/><w:szCs w:val="22"/></w:rPr><w:t>Voldoet niet</w:t></w:r></w:p></w:tc></w:tr><w:tr w:rsidR="00C85013" w:rsidRPr="00221303" w14:paraId="08D77DC1"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750D39" w14:textId="77777777" w:rsidR="00221303" w:rsidRPr="00221303" w:rsidRDefault="00221303" w:rsidP="00221303"><w:pPr><w:rPr><w:sz w:val="22"/><w:szCs w:val="22"/></w:rPr></w:pPr><w:r w:rsidRPr="00221303"><w:rPr><w:sz w:val="22"/><w:szCs w:val="22"/></w:rPr><w:t>1.3.2 Betekenisvolle volgorde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890BD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98F40D" w14:textId="77777777" w:rsidR="00221303" w:rsidRPr="00221303" w:rsidRDefault="00221303" w:rsidP="00221303"><w:pPr><w:rPr><w:sz w:val="22"/><w:szCs w:val="22"/></w:rPr></w:pPr><w:r w:rsidRPr="00221303"><w:rPr><w:sz w:val="22"/><w:szCs w:val="22"/></w:rPr><w:t>Voldoet</w:t></w:r></w:p></w:tc></w:tr><w:tr w:rsidR="00C85013" w:rsidRPr="00221303" w14:paraId="6F15353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FFFF39" w14:textId="77777777" w:rsidR="00221303" w:rsidRPr="00221303" w:rsidRDefault="00221303" w:rsidP="00221303"><w:pPr><w:rPr><w:sz w:val="22"/><w:szCs w:val="22"/></w:rPr></w:pPr><w:r w:rsidRPr="00221303"><w:rPr><w:sz w:val="22"/><w:szCs w:val="22"/></w:rPr><w:t>1.3.3 Zintuiglijke eigenschappen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EF0AB1"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7A121A" w14:textId="77777777" w:rsidR="00221303" w:rsidRPr="00221303" w:rsidRDefault="00221303" w:rsidP="00221303"><w:pPr><w:rPr><w:sz w:val="22"/><w:szCs w:val="22"/></w:rPr></w:pPr><w:r w:rsidRPr="00221303"><w:rPr><w:sz w:val="22"/><w:szCs w:val="22"/></w:rPr><w:t>Voldoet</w:t></w:r></w:p></w:tc></w:tr><w:tr w:rsidR="00C85013" w:rsidRPr="00221303" w14:paraId="72FCDF5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BA6E9DA" w14:textId="77777777" w:rsidR="00221303" w:rsidRPr="00221303" w:rsidRDefault="00221303" w:rsidP="00221303"><w:pPr><w:rPr><w:sz w:val="22"/><w:szCs w:val="22"/></w:rPr></w:pPr><w:r w:rsidRPr="00221303"><w:rPr><w:sz w:val="22"/><w:szCs w:val="22"/></w:rPr><w:t>1.3.5 Identificeer het doel van de invoer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6621A4"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257B6E" w14:textId="77777777" w:rsidR="00221303" w:rsidRPr="00221303" w:rsidRDefault="00221303" w:rsidP="00221303"><w:pPr><w:rPr><w:sz w:val="22"/><w:szCs w:val="22"/></w:rPr></w:pPr><w:proofErr w:type="gramStart"/><w:r w:rsidRPr="00221303"><w:rPr><w:sz w:val="22"/><w:szCs w:val="22"/></w:rPr><w:t>niet</w:t></w:r><w:proofErr w:type="gramEnd"/><w:r w:rsidRPr="00221303"><w:rPr><w:sz w:val="22"/><w:szCs w:val="22"/></w:rPr><w:t xml:space="preserve"> aanwezig</w:t></w:r></w:p></w:tc></w:tr><w:tr w:rsidR="00C85013" w:rsidRPr="00221303" w14:paraId="408676E3"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A10BECF" w14:textId="77777777" w:rsidR="00221303" w:rsidRPr="00221303" w:rsidRDefault="00221303" w:rsidP="00221303"><w:pPr><w:rPr><w:sz w:val="22"/><w:szCs w:val="22"/></w:rPr></w:pPr><w:r w:rsidRPr="00221303"><w:rPr><w:b/><w:bCs/><w:sz w:val="22"/><w:szCs w:val="22"/></w:rPr><w:t>1.4.1 Gebruik van kleur</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74F094" w14:textId="77777777" w:rsidR="00221303" w:rsidRPr="00221303" w:rsidRDefault="00221303" w:rsidP="00221303"><w:pPr><w:rPr><w:sz w:val="22"/><w:szCs w:val="22"/></w:rPr></w:pPr><w:r w:rsidRPr="00221303"><w:rPr><w:b/><w:bCs/><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3E2E63" w14:textId="77777777" w:rsidR="00221303" w:rsidRPr="00221303" w:rsidRDefault="00221303" w:rsidP="00221303"><w:pPr><w:rPr><w:sz w:val="22"/><w:szCs w:val="22"/></w:rPr></w:pPr><w:r w:rsidRPr="00221303"><w:rPr><w:b/><w:bCs/><w:sz w:val="22"/><w:szCs w:val="22"/></w:rPr><w:t>Voldoet niet</w:t></w:r></w:p></w:tc></w:tr><w:tr w:rsidR="00C85013" w:rsidRPr="00221303" w14:paraId="390329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8BC407" w14:textId="77777777" w:rsidR="00221303" w:rsidRPr="00221303" w:rsidRDefault="00221303" w:rsidP="00221303"><w:pPr><w:rPr><w:sz w:val="22"/><w:szCs w:val="22"/></w:rPr></w:pPr><w:r w:rsidRPr="00221303"><w:rPr><w:b/><w:bCs/><w:sz w:val="22"/><w:szCs w:val="22"/></w:rPr><w:lastRenderedPageBreak/><w:t>1.4.3 Contrast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9EBE0AF" w14:textId="77777777" w:rsidR="00221303" w:rsidRPr="00221303" w:rsidRDefault="00221303" w:rsidP="00221303"><w:pPr><w:rPr><w:sz w:val="22"/><w:szCs w:val="22"/></w:rPr></w:pPr><w:r w:rsidRPr="00221303"><w:rPr><w:b/><w:bCs/><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91796DC" w14:textId="77777777" w:rsidR="00221303" w:rsidRPr="00221303" w:rsidRDefault="00221303" w:rsidP="00221303"><w:pPr><w:rPr><w:sz w:val="22"/><w:szCs w:val="22"/></w:rPr></w:pPr><w:r w:rsidRPr="00221303"><w:rPr><w:b/><w:bCs/><w:sz w:val="22"/><w:szCs w:val="22"/></w:rPr><w:t>Voldoet niet</w:t></w:r></w:p></w:tc></w:tr><w:tr w:rsidR="00C85013" w:rsidRPr="00221303" w14:paraId="67F1FC5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5ADF99" w14:textId="77777777" w:rsidR="00221303" w:rsidRPr="00221303" w:rsidRDefault="00221303" w:rsidP="00221303"><w:pPr><w:rPr><w:sz w:val="22"/><w:szCs w:val="22"/></w:rPr></w:pPr><w:r w:rsidRPr="00221303"><w:rPr><w:sz w:val="22"/><w:szCs w:val="22"/></w:rPr><w:t>1.4.5 Afbeeldingen van tekst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E40C5DA"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F30ACB" w14:textId="77777777" w:rsidR="00221303" w:rsidRPr="00221303" w:rsidRDefault="00221303" w:rsidP="00221303"><w:pPr><w:rPr><w:sz w:val="22"/><w:szCs w:val="22"/></w:rPr></w:pPr><w:r w:rsidRPr="00221303"><w:rPr><w:sz w:val="22"/><w:szCs w:val="22"/></w:rPr><w:t>Voldoet</w:t></w:r></w:p></w:tc></w:tr><w:tr w:rsidR="00C85013" w:rsidRPr="00221303" w14:paraId="4AC8C35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96A7357" w14:textId="77777777" w:rsidR="00221303" w:rsidRPr="00221303" w:rsidRDefault="00221303" w:rsidP="00221303"><w:pPr><w:rPr><w:sz w:val="22"/><w:szCs w:val="22"/></w:rPr></w:pPr><w:r w:rsidRPr="00221303"><w:rPr><w:sz w:val="22"/><w:szCs w:val="22"/></w:rPr><w:t xml:space="preserve">1.4.10 </w:t></w:r><w:proofErr w:type="spellStart"/><w:r w:rsidRPr="00221303"><w:rPr><w:sz w:val="22"/><w:szCs w:val="22"/></w:rPr><w:t>Reflow</w:t></w:r><w:proofErr w:type="spellEnd"/></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D7B35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508B9B2" w14:textId="77777777" w:rsidR="00221303" w:rsidRPr="00221303" w:rsidRDefault="00221303" w:rsidP="00221303"><w:pPr><w:rPr><w:sz w:val="22"/><w:szCs w:val="22"/></w:rPr></w:pPr><w:r w:rsidRPr="00221303"><w:rPr><w:sz w:val="22"/><w:szCs w:val="22"/></w:rPr><w:t>Voldoet</w:t></w:r></w:p></w:tc></w:tr><w:tr w:rsidR="00C85013" w:rsidRPr="00221303" w14:paraId="723E9FC2"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FBE7F5" w14:textId="77777777" w:rsidR="00221303" w:rsidRPr="00221303" w:rsidRDefault="00221303" w:rsidP="00221303"><w:pPr><w:rPr><w:sz w:val="22"/><w:szCs w:val="22"/></w:rPr></w:pPr><w:r w:rsidRPr="00221303"><w:rPr><w:sz w:val="22"/><w:szCs w:val="22"/></w:rPr><w:t>1.4.11 Contrast van niet-tekstuele content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4FE70A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035926A" w14:textId="77777777" w:rsidR="00221303" w:rsidRPr="00221303" w:rsidRDefault="00221303" w:rsidP="00221303"><w:pPr><w:rPr><w:sz w:val="22"/><w:szCs w:val="22"/></w:rPr></w:pPr><w:r w:rsidRPr="00221303"><w:rPr><w:sz w:val="22"/><w:szCs w:val="22"/></w:rPr><w:t>Voldoet</w:t></w:r></w:p></w:tc></w:tr><w:tr w:rsidR="00C85013" w:rsidRPr="00221303" w14:paraId="0FB73338"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783B89B" w14:textId="77777777" w:rsidR="00221303" w:rsidRPr="00221303" w:rsidRDefault="00221303" w:rsidP="00221303"><w:pPr><w:rPr><w:sz w:val="22"/><w:szCs w:val="22"/></w:rPr></w:pPr><w:r w:rsidRPr="00221303"><w:rPr><w:sz w:val="22"/><w:szCs w:val="22"/></w:rPr><w:t>2.1.2 Geen toetsenbordval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34DF82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352AC9" w14:textId="77777777" w:rsidR="00221303" w:rsidRPr="00221303" w:rsidRDefault="00221303" w:rsidP="00221303"><w:pPr><w:rPr><w:sz w:val="22"/><w:szCs w:val="22"/></w:rPr></w:pPr><w:r w:rsidRPr="00221303"><w:rPr><w:sz w:val="22"/><w:szCs w:val="22"/></w:rPr><w:t>Voldoet</w:t></w:r></w:p></w:tc></w:tr><w:tr w:rsidR="00C85013" w:rsidRPr="00221303" w14:paraId="730427A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34A8CA" w14:textId="77777777" w:rsidR="00221303" w:rsidRPr="00221303" w:rsidRDefault="00221303" w:rsidP="00221303"><w:pPr><w:rPr><w:sz w:val="22"/><w:szCs w:val="22"/></w:rPr></w:pPr><w:r w:rsidRPr="00221303"><w:rPr><w:sz w:val="22"/><w:szCs w:val="22"/></w:rPr><w:t>2.3.1</w:t></w:r><w:r w:rsidRPr="00221303"><w:rPr><w:b/><w:bCs/><w:sz w:val="22"/><w:szCs w:val="22"/></w:rPr><w:t> </w:t></w:r><w:r w:rsidRPr="00221303"><w:rPr><w:sz w:val="22"/><w:szCs w:val="22"/></w:rPr><w:t>Drie flitsen of beneden drempelwaarde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93BFEC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A94D37" w14:textId="77777777" w:rsidR="00221303" w:rsidRPr="00221303" w:rsidRDefault="00221303" w:rsidP="00221303"><w:pPr><w:rPr><w:sz w:val="22"/><w:szCs w:val="22"/></w:rPr></w:pPr><w:r w:rsidRPr="00221303"><w:rPr><w:sz w:val="22"/><w:szCs w:val="22"/></w:rPr><w:t>Voldoet</w:t></w:r></w:p></w:tc></w:tr><w:tr w:rsidR="00C85013" w:rsidRPr="00221303" w14:paraId="30919515"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172D285" w14:textId="77777777" w:rsidR="00221303" w:rsidRPr="00221303" w:rsidRDefault="00221303" w:rsidP="00221303"><w:pPr><w:rPr><w:sz w:val="22"/><w:szCs w:val="22"/></w:rPr></w:pPr><w:r w:rsidRPr="00221303"><w:rPr><w:sz w:val="22"/><w:szCs w:val="22"/></w:rPr><w:t>2.4.2 Paginatitel</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D02F47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6A0D6A" w14:textId="77777777" w:rsidR="00221303" w:rsidRPr="00221303" w:rsidRDefault="00221303" w:rsidP="00221303"><w:pPr><w:rPr><w:sz w:val="22"/><w:szCs w:val="22"/></w:rPr></w:pPr><w:r w:rsidRPr="00221303"><w:rPr><w:sz w:val="22"/><w:szCs w:val="22"/></w:rPr><w:t>Voldoet</w:t></w:r></w:p></w:tc></w:tr><w:tr w:rsidR="00C85013" w:rsidRPr="00221303" w14:paraId="35A65C3B"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C110245" w14:textId="77777777" w:rsidR="00221303" w:rsidRPr="00221303" w:rsidRDefault="00221303" w:rsidP="00221303"><w:pPr><w:rPr><w:sz w:val="22"/><w:szCs w:val="22"/></w:rPr></w:pPr><w:r w:rsidRPr="00221303"><w:rPr><w:b/><w:bCs/><w:sz w:val="22"/><w:szCs w:val="22"/></w:rPr><w:t>2.4.4 Linkdoel (in context)</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3910163"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EEF128" w14:textId="77777777" w:rsidR="00221303" w:rsidRPr="00221303" w:rsidRDefault="00221303" w:rsidP="00221303"><w:pPr><w:rPr><w:sz w:val="22"/><w:szCs w:val="22"/></w:rPr></w:pPr><w:r w:rsidRPr="00221303"><w:rPr><w:b/><w:bCs/><w:sz w:val="22"/><w:szCs w:val="22"/></w:rPr><w:t>Voldoet niet</w:t></w:r></w:p></w:tc></w:tr><w:tr w:rsidR="00C85013" w:rsidRPr="00221303" w14:paraId="7AAFA73C"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2D0EF6" w14:textId="77777777" w:rsidR="00221303" w:rsidRPr="00221303" w:rsidRDefault="00221303" w:rsidP="00221303"><w:pPr><w:rPr><w:sz w:val="22"/><w:szCs w:val="22"/></w:rPr></w:pPr><w:r w:rsidRPr="00221303"><w:rPr><w:b/><w:bCs/><w:sz w:val="22"/><w:szCs w:val="22"/></w:rPr><w:t>2.4.6 Koppen en labels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DA3D0CE"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08E35B8" w14:textId="77777777" w:rsidR="00221303" w:rsidRPr="00221303" w:rsidRDefault="00221303" w:rsidP="00221303"><w:pPr><w:rPr><w:sz w:val="22"/><w:szCs w:val="22"/></w:rPr></w:pPr><w:r w:rsidRPr="00221303"><w:rPr><w:b/><w:bCs/><w:sz w:val="22"/><w:szCs w:val="22"/></w:rPr><w:t>Voldoet niet</w:t></w:r></w:p></w:tc></w:tr><w:tr w:rsidR="00C85013" w:rsidRPr="00221303" w14:paraId="33FA29D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FAFAF5E" w14:textId="77777777" w:rsidR="00221303" w:rsidRPr="00221303" w:rsidRDefault="00221303" w:rsidP="00221303"><w:pPr><w:rPr><w:sz w:val="22"/><w:szCs w:val="22"/></w:rPr></w:pPr><w:r w:rsidRPr="00221303"><w:rPr><w:b/><w:bCs/><w:sz w:val="22"/><w:szCs w:val="22"/></w:rPr><w:t>2.5.3 Label in naam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1E78BAE"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AE66695" w14:textId="77777777" w:rsidR="00221303" w:rsidRPr="00221303" w:rsidRDefault="00221303" w:rsidP="00221303"><w:pPr><w:rPr><w:sz w:val="22"/><w:szCs w:val="22"/></w:rPr></w:pPr><w:r w:rsidRPr="00221303"><w:rPr><w:b/><w:bCs/><w:sz w:val="22"/><w:szCs w:val="22"/></w:rPr><w:t>Voldoet niet</w:t></w:r></w:p></w:tc></w:tr><w:tr w:rsidR="00C85013" w:rsidRPr="00221303" w14:paraId="34B474DF"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F23CA11" w14:textId="77777777" w:rsidR="00221303" w:rsidRPr="00221303" w:rsidRDefault="00221303" w:rsidP="00221303"><w:pPr><w:rPr><w:sz w:val="22"/><w:szCs w:val="22"/></w:rPr></w:pPr><w:r w:rsidRPr="00221303"><w:rPr><w:sz w:val="22"/><w:szCs w:val="22"/></w:rPr><w:t>2.5.8 Doelgrootte, minimum</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0BA10D"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2E5660" w14:textId="77777777" w:rsidR="00221303" w:rsidRPr="00221303" w:rsidRDefault="00221303" w:rsidP="00221303"><w:pPr><w:rPr><w:sz w:val="22"/><w:szCs w:val="22"/></w:rPr></w:pPr><w:r w:rsidRPr="00221303"><w:rPr><w:sz w:val="22"/><w:szCs w:val="22"/></w:rPr><w:t>Voldoet</w:t></w:r></w:p></w:tc></w:tr><w:tr w:rsidR="00C85013" w:rsidRPr="00221303" w14:paraId="1A6A8079"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9F45A3E" w14:textId="77777777" w:rsidR="00221303" w:rsidRPr="00221303" w:rsidRDefault="00221303" w:rsidP="00221303"><w:pPr><w:rPr><w:sz w:val="22"/><w:szCs w:val="22"/></w:rPr></w:pPr><w:r w:rsidRPr="00221303"><w:rPr><w:sz w:val="22"/><w:szCs w:val="22"/></w:rPr><w:t>3.1.1 Taal van de pagina</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E36BE15"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527295D" w14:textId="77777777" w:rsidR="00221303" w:rsidRPr="00221303" w:rsidRDefault="00221303" w:rsidP="00221303"><w:pPr><w:rPr><w:sz w:val="22"/><w:szCs w:val="22"/></w:rPr></w:pPr><w:r w:rsidRPr="00221303"><w:rPr><w:sz w:val="22"/><w:szCs w:val="22"/></w:rPr><w:t>Voldoet</w:t></w:r></w:p></w:tc></w:tr><w:tr w:rsidR="00C85013" w:rsidRPr="00221303" w14:paraId="4EA91B06"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2CF5177" w14:textId="77777777" w:rsidR="00221303" w:rsidRPr="00221303" w:rsidRDefault="00221303" w:rsidP="00221303"><w:pPr><w:rPr><w:sz w:val="22"/><w:szCs w:val="22"/></w:rPr></w:pPr><w:r w:rsidRPr="00221303"><w:rPr><w:sz w:val="22"/><w:szCs w:val="22"/></w:rPr><w:t>3.1.2 Taal van onderdelen</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674FBD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0EEA7D3" w14:textId="77777777" w:rsidR="00221303" w:rsidRPr="00221303" w:rsidRDefault="00221303" w:rsidP="00221303"><w:pPr><w:rPr><w:sz w:val="22"/><w:szCs w:val="22"/></w:rPr></w:pPr><w:r w:rsidRPr="00221303"><w:rPr><w:sz w:val="22"/><w:szCs w:val="22"/></w:rPr><w:t>Voldoet</w:t></w:r></w:p></w:tc></w:tr><w:tr w:rsidR="00C85013" w:rsidRPr="00221303" w14:paraId="7772E9DE"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87E990F" w14:textId="77777777" w:rsidR="00221303" w:rsidRPr="00221303" w:rsidRDefault="00221303" w:rsidP="00221303"><w:pPr><w:rPr><w:sz w:val="22"/><w:szCs w:val="22"/></w:rPr></w:pPr><w:r w:rsidRPr="00221303"><w:rPr><w:sz w:val="22"/><w:szCs w:val="22"/></w:rPr><w:t>3.2.4 Consistente identificatie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BC2B329" w14:textId="77777777" w:rsidR="00221303" w:rsidRPr="00221303" w:rsidRDefault="00221303" w:rsidP="00221303"><w:pPr><w:rPr><w:sz w:val="22"/><w:szCs w:val="22"/></w:rPr></w:pPr><w:r w:rsidRPr="00221303"><w:rPr><w:sz w:val="22"/><w:szCs w:val="22"/></w:rPr><w:t>AA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75FF626" w14:textId="77777777" w:rsidR="00221303" w:rsidRPr="00221303" w:rsidRDefault="00221303" w:rsidP="00221303"><w:pPr><w:rPr><w:sz w:val="22"/><w:szCs w:val="22"/></w:rPr></w:pPr><w:r w:rsidRPr="00221303"><w:rPr><w:sz w:val="22"/><w:szCs w:val="22"/></w:rPr><w:t>Voldoet</w:t></w:r></w:p></w:tc></w:tr><w:tr w:rsidR="00C85013" w:rsidRPr="00221303" w14:paraId="626F6167"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E82D03B" w14:textId="77777777" w:rsidR="00221303" w:rsidRPr="00221303" w:rsidRDefault="00221303" w:rsidP="00221303"><w:pPr><w:rPr><w:sz w:val="22"/><w:szCs w:val="22"/></w:rPr></w:pPr><w:r w:rsidRPr="00221303"><w:rPr><w:sz w:val="22"/><w:szCs w:val="22"/></w:rPr><w:t>3.3.2 Labels of instructies</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B7B0E2C"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ADB844D" w14:textId="77777777" w:rsidR="00221303" w:rsidRPr="00221303" w:rsidRDefault="00221303" w:rsidP="00221303"><w:pPr><w:rPr><w:sz w:val="22"/><w:szCs w:val="22"/></w:rPr></w:pPr><w:r w:rsidRPr="00221303"><w:rPr><w:sz w:val="22"/><w:szCs w:val="22"/></w:rPr><w:t>Voldoet</w:t></w:r></w:p></w:tc></w:tr><w:tr w:rsidR="00C85013" w:rsidRPr="00221303" w14:paraId="7BFB5EBD" w14:textId="77777777" w:rsidTr="0087650D"><w:tc><w:tcPr><w:tcW w:w="5807"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5F887AE" w14:textId="77777777" w:rsidR="00221303" w:rsidRPr="00221303" w:rsidRDefault="00221303" w:rsidP="00221303"><w:pPr><w:rPr><w:sz w:val="22"/><w:szCs w:val="22"/></w:rPr></w:pPr><w:r w:rsidRPr="00221303"><w:rPr><w:sz w:val="22"/><w:szCs w:val="22"/></w:rPr><w:lastRenderedPageBreak/><w:t>4.1.2 Naam, rol en waarde</w:t></w:r></w:p></w:tc><w:tc><w:tcPr><w:tcW w:w="1418"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A7A0132" w14:textId="77777777" w:rsidR="00221303" w:rsidRPr="00221303" w:rsidRDefault="00221303" w:rsidP="00221303"><w:pPr><w:rPr><w:sz w:val="22"/><w:szCs w:val="22"/></w:rPr></w:pPr><w:r w:rsidRPr="00221303"><w:rPr><w:sz w:val="22"/><w:szCs w:val="22"/></w:rPr><w:t>A</w:t></w:r></w:p></w:tc><w:tc><w:tcPr><w:tcW w:w="1842"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58C8C9F" w14:textId="77777777" w:rsidR="00221303" w:rsidRPr="00221303" w:rsidRDefault="00221303" w:rsidP="00221303"><w:pPr><w:rPr><w:sz w:val="22"/><w:szCs w:val="22"/></w:rPr></w:pPr><w:r w:rsidRPr="00221303"><w:rPr><w:sz w:val="22"/><w:szCs w:val="22"/></w:rPr><w:t>Voldoet</w:t></w:r></w:p></w:tc></w:tr></w:tbl><w:p w14:paraId="6D57D931" w14:textId="7C8FF742" w:rsidR="00C85013" w:rsidRDefault="00C85013" w:rsidP="00C85013"><w:pPr><w:pStyle w:val="Kop3"/></w:pPr><w:bookmarkStart w:id="7" w:name="_Toc223874296"/><w:r w:rsidRPr="00C85013"><w:t>Onderzoeksscores</w:t></w:r><w:bookmarkEnd w:id="7"/></w:p><w:p w14:paraId="395B3C78" w14:textId="26B3F8E4" w:rsidR="00C85013" w:rsidRDefault="00C85013" w:rsidP="00C85013"><w:r w:rsidRPr="00C85013"><w:t>De tabel hieronder laat per WCAG-principe en per WCAG-niveau zien hoeveel succescriteria zijn getoetst en hoeveel daarvan goedgekeurd zijn.</w:t></w:r></w:p><w:p w14:paraId="09D077B8" w14:textId="77777777" w:rsidR="00C85013" w:rsidRPr="00C85013" w:rsidRDefault="00C85013" w:rsidP="00C85013"/><w:tbl><w:tblPr><w:tblW w:w="9067" w:type="dxa"/><w:tblBorders><w:top w:val="single" w:sz="2" w:space="0" w:color="E2E8F0"/><w:left w:val="single" w:sz="2" w:space="0" w:color="E2E8F0"/><w:bottom w:val="single" w:sz="2" w:space="0" w:color="E2E8F0"/><w:right w:val="single" w:sz="2" w:space="0" w:color="E2E8F0"/></w:tblBorders><w:shd w:val="clear" w:color="auto" w:fill="FFFFFF"/><w:tblCellMar><w:top w:w="15" w:type="dxa"/><w:left w:w="15" w:type="dxa"/><w:bottom w:w="15" w:type="dxa"/><w:right w:w="15" w:type="dxa"/></w:tblCellMar><w:tblLook w:val="04A0" w:firstRow="1" w:lastRow="0" w:firstColumn="1" w:lastColumn="0" w:noHBand="0" w:noVBand="1"/></w:tblPr><w:tblGrid><w:gridCol w:w="2405"/><w:gridCol w:w="1559"/><w:gridCol w:w="1843"/><w:gridCol w:w="3260"/></w:tblGrid><w:tr w:rsidR="00C85013" w:rsidRPr="00C85013" w14:paraId="144DF07E" w14:textId="77777777" w:rsidTr="005628BE"><w:trPr><w:trHeight w:val="564"/><w:tblHeader/></w:trPr><w:tc><w:tcPr><w:tcW w:w="2405"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2288A7D3" w14:textId="77777777" w:rsidR="00C85013" w:rsidRPr="00C85013" w:rsidRDefault="00C85013" w:rsidP="00C85013"><w:pPr><w:rPr><w:b/><w:bCs/><w:color w:val="FFFFFF" w:themeColor="background1"/></w:rPr></w:pPr><w:r w:rsidRPr="00C85013"><w:rPr><w:b/><w:bCs/><w:color w:val="FFFFFF" w:themeColor="background1"/></w:rPr><w:t>WCAG Principe</w:t></w:r></w:p></w:tc><w:tc><w:tcPr><w:tcW w:w="1559" w:type="dxa"/><w:tcBorders><w:top w:val="single" w:sz="4" w:space="0" w:color="290047"/><w:left w:val="single" w:sz="4" w:space="0" w:color="290047"/><w:bottom w:val="single" w:sz="4" w:space="0" w:color="290047"/><w:right w:val="single" w:sz="4" w:space="0" w:color="290047"/></w:tcBorders><w:shd w:val="clear" w:color="auto" w:fill="7030A0"/><w:tcMar><w:top w:w="225" w:type="dxa"/><w:left w:w="225" w:type="dxa"/><w:bottom w:w="225" w:type="dxa"/><w:right w:w="225" w:type="dxa"/></w:tcMar><w:hideMark/></w:tcPr><w:p w14:paraId="6F9B1ED8" w14:textId="77777777" w:rsidR="00C85013" w:rsidRPr="00C85013" w:rsidRDefault="00C85013" w:rsidP="00C85013"><w:pPr><w:rPr><w:b/><w:bCs/><w:color w:val="FFFFFF" w:themeColor="background1"/></w:rPr></w:pPr><w:r w:rsidRPr="00C85013"><w:rPr><w:b/><w:bCs/><w:color w:val="FFFFFF" w:themeColor="background1"/></w:rPr><w:t>Niveau A</w:t></w:r></w:p></w:tc><w:tc><w:tcPr><w:tcW w:w="1843" w:type="dxa"/><w:tcBorders><w:top w:val="single" w:sz="4" w:space="0" w:color="290047"/><w:left w:val="single" w:sz="4" w:space="0" w:color="290047"/><w:bottom w:val="single" w:sz="4" w:space="0" w:color="290047"/><w:right w:val="single" w:sz="4" w:space="0" w:color="auto"/></w:tcBorders><w:shd w:val="clear" w:color="auto" w:fill="7030A0"/><w:tcMar><w:top w:w="225" w:type="dxa"/><w:left w:w="225" w:type="dxa"/><w:bottom w:w="225" w:type="dxa"/><w:right w:w="225" w:type="dxa"/></w:tcMar><w:hideMark/></w:tcPr><w:p w14:paraId="2CFB3277" w14:textId="77777777" w:rsidR="00C85013" w:rsidRPr="00C85013" w:rsidRDefault="00C85013" w:rsidP="00C85013"><w:pPr><w:rPr><w:b/><w:bCs/><w:color w:val="FFFFFF" w:themeColor="background1"/></w:rPr></w:pPr><w:r w:rsidRPr="00C85013"><w:rPr><w:b/><w:bCs/><w:color w:val="FFFFFF" w:themeColor="background1"/></w:rPr><w:t>Niveau AA</w:t></w:r></w:p></w:tc><w:tc><w:tcPr><w:tcW w:w="3260" w:type="dxa"/><w:tcBorders><w:top w:val="single" w:sz="4" w:space="0" w:color="auto"/><w:left w:val="single" w:sz="4" w:space="0" w:color="auto"/><w:bottom w:val="single" w:sz="4" w:space="0" w:color="auto"/><w:right w:val="single" w:sz="4" w:space="0" w:color="auto"/></w:tcBorders><w:shd w:val="clear" w:color="auto" w:fill="7030A0"/><w:tcMar><w:top w:w="225" w:type="dxa"/><w:left w:w="225" w:type="dxa"/><w:bottom w:w="225" w:type="dxa"/><w:right w:w="225" w:type="dxa"/></w:tcMar><w:hideMark/></w:tcPr><w:p w14:paraId="3BCBCB95" w14:textId="77777777" w:rsidR="00C85013" w:rsidRPr="00C85013" w:rsidRDefault="00C85013" w:rsidP="00C85013"><w:pPr><w:rPr><w:b/><w:bCs/><w:color w:val="FFFFFF" w:themeColor="background1"/></w:rPr></w:pPr><w:r w:rsidRPr="00C85013"><w:rPr><w:b/><w:bCs/><w:color w:val="FFFFFF" w:themeColor="background1"/></w:rPr><w:t>Totaal</w:t></w:r></w:p></w:tc></w:tr><w:tr w:rsidR="00C85013" w:rsidRPr="00C85013" w14:paraId="36DCBF34" w14:textId="77777777" w:rsidTr="005628BE"><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D0FD1B1" w14:textId="77777777" w:rsidR="00C85013" w:rsidRPr="00C85013" w:rsidRDefault="00C85013" w:rsidP="00C85013"><w:pPr><w:rPr><w:sz w:val="22"/><w:szCs w:val="22"/></w:rPr></w:pPr><w:r w:rsidRPr="00C85013"><w:rPr><w:sz w:val="22"/><w:szCs w:val="22"/></w:rPr><w:t>Waarneembaar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EC2474" w14:textId="77777777" w:rsidR="00C85013" w:rsidRPr="00C85013" w:rsidRDefault="00C85013" w:rsidP="00C85013"><w:pPr><w:rPr><w:sz w:val="22"/><w:szCs w:val="22"/></w:rPr></w:pPr><w:proofErr w:type="gramStart"/><w:r w:rsidRPr="00C85013"><w:rPr><w:sz w:val="22"/><w:szCs w:val="22"/></w:rPr><w:t>5 /</w:t></w:r><w:proofErr w:type="gramEnd"/><w:r w:rsidRPr="00C85013"><w:rPr><w:sz w:val="22"/><w:szCs w:val="22"/></w:rPr><w:t xml:space="preserve"> 8</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83F55FA" w14:textId="77777777" w:rsidR="00C85013" w:rsidRPr="00C85013" w:rsidRDefault="00C85013" w:rsidP="00C85013"><w:pPr><w:rPr><w:sz w:val="22"/><w:szCs w:val="22"/></w:rPr></w:pPr><w:proofErr w:type="gramStart"/><w:r w:rsidRPr="00C85013"><w:rPr><w:sz w:val="22"/><w:szCs w:val="22"/></w:rPr><w:t>6 /</w:t></w:r><w:proofErr w:type="gramEnd"/><w:r w:rsidRPr="00C85013"><w:rPr><w:sz w:val="22"/><w:szCs w:val="22"/></w:rPr><w:t xml:space="preserve"> 7</w:t></w:r></w:p></w:tc><w:tc><w:tcPr><w:tcW w:w="3260" w:type="dxa"/><w:tcBorders><w:top w:val="single" w:sz="4" w:space="0" w:color="auto"/><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0D21783" w14:textId="77777777" w:rsidR="00C85013" w:rsidRPr="00C85013" w:rsidRDefault="00C85013" w:rsidP="00C85013"><w:pPr><w:rPr><w:sz w:val="22"/><w:szCs w:val="22"/></w:rPr></w:pPr><w:proofErr w:type="gramStart"/><w:r w:rsidRPr="00C85013"><w:rPr><w:sz w:val="22"/><w:szCs w:val="22"/></w:rPr><w:t>11 /</w:t></w:r><w:proofErr w:type="gramEnd"/><w:r w:rsidRPr="00C85013"><w:rPr><w:sz w:val="22"/><w:szCs w:val="22"/></w:rPr><w:t xml:space="preserve"> 15</w:t></w:r></w:p></w:tc></w:tr><w:tr w:rsidR="00C85013" w:rsidRPr="00C85013" w14:paraId="56363BD8"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4D9FF3B9" w14:textId="77777777" w:rsidR="00C85013" w:rsidRPr="00C85013" w:rsidRDefault="00C85013" w:rsidP="00C85013"><w:pPr><w:rPr><w:sz w:val="22"/><w:szCs w:val="22"/></w:rPr></w:pPr><w:r w:rsidRPr="00C85013"><w:rPr><w:sz w:val="22"/><w:szCs w:val="22"/></w:rPr><w:t>Bedienbaar</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0C55E524" w14:textId="77777777" w:rsidR="00C85013" w:rsidRPr="00C85013" w:rsidRDefault="00C85013" w:rsidP="00C85013"><w:pPr><w:rPr><w:sz w:val="22"/><w:szCs w:val="22"/></w:rPr></w:pPr><w:proofErr w:type="gramStart"/><w:r w:rsidRPr="00C85013"><w:rPr><w:sz w:val="22"/><w:szCs w:val="22"/></w:rPr><w:t>3 /</w:t></w:r><w:proofErr w:type="gramEnd"/><w:r w:rsidRPr="00C85013"><w:rPr><w:sz w:val="22"/><w:szCs w:val="22"/></w:rPr><w:t xml:space="preserve"> 5</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56443CE4"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2E0D41E"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7</w:t></w:r></w:p></w:tc></w:tr><w:tr w:rsidR="00C85013" w:rsidRPr="00C85013" w14:paraId="547393B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9A2A91A" w14:textId="77777777" w:rsidR="00C85013" w:rsidRPr="00C85013" w:rsidRDefault="00C85013" w:rsidP="00C85013"><w:pPr><w:rPr><w:sz w:val="22"/><w:szCs w:val="22"/></w:rPr></w:pPr><w:r w:rsidRPr="00C85013"><w:rPr><w:sz w:val="22"/><w:szCs w:val="22"/></w:rPr><w:t>Begrijpelijk</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3E5044"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19A2A6E" w14:textId="77777777" w:rsidR="00C85013" w:rsidRPr="00C85013" w:rsidRDefault="00C85013" w:rsidP="00C85013"><w:pPr><w:rPr><w:sz w:val="22"/><w:szCs w:val="22"/></w:rPr></w:pPr><w:proofErr w:type="gramStart"/><w:r w:rsidRPr="00C85013"><w:rPr><w:sz w:val="22"/><w:szCs w:val="22"/></w:rPr><w:t>2 /</w:t></w:r><w:proofErr w:type="gramEnd"/><w:r w:rsidRPr="00C85013"><w:rPr><w:sz w:val="22"/><w:szCs w:val="22"/></w:rPr><w:t xml:space="preserve"> 2</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25A7CD4" w14:textId="77777777" w:rsidR="00C85013" w:rsidRPr="00C85013" w:rsidRDefault="00C85013" w:rsidP="00C85013"><w:pPr><w:rPr><w:sz w:val="22"/><w:szCs w:val="22"/></w:rPr></w:pPr><w:proofErr w:type="gramStart"/><w:r w:rsidRPr="00C85013"><w:rPr><w:sz w:val="22"/><w:szCs w:val="22"/></w:rPr><w:t>4 /</w:t></w:r><w:proofErr w:type="gramEnd"/><w:r w:rsidRPr="00C85013"><w:rPr><w:sz w:val="22"/><w:szCs w:val="22"/></w:rPr><w:t xml:space="preserve"> 4</w:t></w:r></w:p></w:tc></w:tr><w:tr w:rsidR="00C85013" w:rsidRPr="00C85013" w14:paraId="565533CF"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0F62D31" w14:textId="77777777" w:rsidR="00C85013" w:rsidRPr="00C85013" w:rsidRDefault="00C85013" w:rsidP="00C85013"><w:pPr><w:rPr><w:sz w:val="22"/><w:szCs w:val="22"/></w:rPr></w:pPr><w:r w:rsidRPr="00C85013"><w:rPr><w:sz w:val="22"/><w:szCs w:val="22"/></w:rPr><w:t>Robuust</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2F30919C"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754EDB38" w14:textId="77777777" w:rsidR="00C85013" w:rsidRPr="00C85013" w:rsidRDefault="00C85013" w:rsidP="00C85013"><w:pPr><w:rPr><w:sz w:val="22"/><w:szCs w:val="22"/></w:rPr></w:pPr><w:proofErr w:type="gramStart"/><w:r w:rsidRPr="00C85013"><w:rPr><w:sz w:val="22"/><w:szCs w:val="22"/></w:rPr><w:t>0 /</w:t></w:r><w:proofErr w:type="gramEnd"/><w:r w:rsidRPr="00C85013"><w:rPr><w:sz w:val="22"/><w:szCs w:val="22"/></w:rPr><w:t xml:space="preserve"> 0</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6D3CF378" w14:textId="77777777" w:rsidR="00C85013" w:rsidRPr="00C85013" w:rsidRDefault="00C85013" w:rsidP="00C85013"><w:pPr><w:rPr><w:sz w:val="22"/><w:szCs w:val="22"/></w:rPr></w:pPr><w:proofErr w:type="gramStart"/><w:r w:rsidRPr="00C85013"><w:rPr><w:sz w:val="22"/><w:szCs w:val="22"/></w:rPr><w:t>1 /</w:t></w:r><w:proofErr w:type="gramEnd"/><w:r w:rsidRPr="00C85013"><w:rPr><w:sz w:val="22"/><w:szCs w:val="22"/></w:rPr><w:t xml:space="preserve"> 1</w:t></w:r></w:p></w:tc></w:tr><w:tr w:rsidR="00C85013" w:rsidRPr="00C85013" w14:paraId="10BD2DF3" w14:textId="77777777" w:rsidTr="00C85013"><w:tc><w:tcPr><w:tcW w:w="2405"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DB177B9" w14:textId="77777777" w:rsidR="00C85013" w:rsidRPr="00C85013" w:rsidRDefault="00C85013" w:rsidP="00C85013"><w:pPr><w:rPr><w:sz w:val="22"/><w:szCs w:val="22"/></w:rPr></w:pPr><w:r w:rsidRPr="00C85013"><w:rPr><w:b/><w:bCs/><w:sz w:val="22"/><w:szCs w:val="22"/></w:rPr><w:t>Totaal</w:t></w:r></w:p></w:tc><w:tc><w:tcPr><w:tcW w:w="1559"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3C4AC0C9" w14:textId="77777777" w:rsidR="00C85013" w:rsidRPr="00C85013" w:rsidRDefault="00C85013" w:rsidP="00C85013"><w:pPr><w:rPr><w:sz w:val="22"/><w:szCs w:val="22"/></w:rPr></w:pPr><w:proofErr w:type="gramStart"/><w:r w:rsidRPr="00C85013"><w:rPr><w:b/><w:bCs/><w:sz w:val="22"/><w:szCs w:val="22"/></w:rPr><w:t>11 /</w:t></w:r><w:proofErr w:type="gramEnd"/><w:r w:rsidRPr="00C85013"><w:rPr><w:b/><w:bCs/><w:sz w:val="22"/><w:szCs w:val="22"/></w:rPr><w:t xml:space="preserve"> 16</w:t></w:r></w:p></w:tc><w:tc><w:tcPr><w:tcW w:w="1843"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AD2AAED" w14:textId="77777777" w:rsidR="00C85013" w:rsidRPr="00C85013" w:rsidRDefault="00C85013" w:rsidP="00C85013"><w:pPr><w:rPr><w:sz w:val="22"/><w:szCs w:val="22"/></w:rPr></w:pPr><w:proofErr w:type="gramStart"/><w:r w:rsidRPr="00C85013"><w:rPr><w:b/><w:bCs/><w:sz w:val="22"/><w:szCs w:val="22"/></w:rPr><w:t>9 /</w:t></w:r><w:proofErr w:type="gramEnd"/><w:r w:rsidRPr="00C85013"><w:rPr><w:b/><w:bCs/><w:sz w:val="22"/><w:szCs w:val="22"/></w:rPr><w:t xml:space="preserve"> 11</w:t></w:r></w:p></w:tc><w:tc><w:tcPr><w:tcW w:w="3260" w:type="dxa"/><w:tcBorders><w:top w:val="single" w:sz="4" w:space="0" w:color="290047"/><w:left w:val="single" w:sz="4" w:space="0" w:color="290047"/><w:bottom w:val="single" w:sz="4" w:space="0" w:color="290047"/><w:right w:val="single" w:sz="4" w:space="0" w:color="290047"/></w:tcBorders><w:shd w:val="clear" w:color="auto" w:fill="FFFFFF"/><w:tcMar><w:top w:w="225" w:type="dxa"/><w:left w:w="225" w:type="dxa"/><w:bottom w:w="225" w:type="dxa"/><w:right w:w="225" w:type="dxa"/></w:tcMar><w:hideMark/></w:tcPr><w:p w14:paraId="1EF3F9A7" w14:textId="77777777" w:rsidR="00C85013" w:rsidRPr="00C85013" w:rsidRDefault="00C85013" w:rsidP="00C85013"><w:pPr><w:rPr><w:sz w:val="22"/><w:szCs w:val="22"/></w:rPr></w:pPr><w:r w:rsidRPr="00C85013"><w:rPr><w:b/><w:bCs/><w:sz w:val="22"/><w:szCs w:val="22"/></w:rPr><w:t>20/ 27</w:t></w:r></w:p></w:tc></w:tr></w:tbl><w:p w14:paraId="4389EF34" w14:textId="77777777" w:rsidR="00221303" w:rsidRDefault="00221303" w:rsidP="00221303"/><w:p w14:paraId="5D94C169" w14:textId="77777777" w:rsidR="00280895" w:rsidRDefault="00280895" w:rsidP="00280895"><w:pPr><w:pStyle w:val="Kop2"/></w:pPr><w:r><w:t>Bevindingen</w:t></w:r></w:p><w:p w14:paraId="CRI00001" w14:textId="77777777" w:rsidR="00280895" w:rsidRDefault="00280895" w:rsidP="00280895"><w:pPr><w:pStyle w:val="Kop3"/></w:pPr><w:r><w:t>1.3.3 Zintuiglijke eigenschappen A</w:t></w:r></w:p><w:p w14:paraId="1244F7D3" w14:textId="0AE86E31" w:rsidR="00280895" w:rsidRDefault="00280895" w:rsidP="00280895"><w:r w:rsidRPr="00280895"><w:t>Hieronder worden de vastgestelde afwijkingen beschreven. Per bevinding is de locatie en een beschrijving van het probleem opgenomen, gevolgd door de impact op de gebruiker en een advies om de afwijking te verhelpen.</w:t></w:r></w:p><w:p w14:paraId="0C497706" w14:textId="77777777" w:rsidR="00280895" w:rsidRPr="00280895" w:rsidRDefault="00280895" w:rsidP="00280895"><w:pPr><w:pStyle w:val="Kop3"/></w:pPr><w:bookmarkStart w:id="9" w:name="_Toc223874298"/><w:r w:rsidRPr="00280895"><w:t xml:space="preserve">1.1.1 Niet-tekstuele </w:t></w:r><w:proofErr w:type="gramStart"/><w:r w:rsidRPr="00280895"><w:t>content  A</w:t></w:r><w:bookmarkEnd w:id="9"/><w:proofErr w:type="gramEnd"/></w:p><w:p w14:paraId="254BA2C3" w14:textId="10871FB9" w:rsidR="00280895" w:rsidRDefault="00280895" w:rsidP="00280895"><w:r w:rsidRPr="00280895"><w:t>Geef informatieve afbeeldingen en andere niet-tekstuele content een goed tekstalternatief.</w:t></w:r><w:r w:rsidRPr="00280895"><w:br/><w:t>Informatie over succescriterium </w:t></w:r><w:hyperlink r:id="rId12" w:anchor="non-text-content" w:tgtFrame="_blank" w:history="1"><w:r w:rsidRPr="00280895"><w:rPr><w:rStyle w:val="Hyperlink"/></w:rPr><w:t>1.1.1 Niet-tekstuele content</w:t></w:r></w:hyperlink></w:p><w:p w14:paraId="2DD14C05" w14:textId="68053E39" w:rsidR="00280895" w:rsidRDefault="00D1606E" w:rsidP="00280895"><w:r w:rsidRPr="00D1606E"><w:rPr><w:b/><w:bCs/></w:rPr><w:t>Resultaat: </w:t></w:r><w:r w:rsidRPr="00D1606E"><w:t>Voldoet niet</w:t></w:r></w:p><w:p w14:paraId="0A2C5EB8" w14:textId="77777777" w:rsidR="00D1606E" w:rsidRDefault="00D1606E" w:rsidP="00D1606E"><w:pPr><w:pStyle w:val="Kop4"/></w:pPr><w:r w:rsidRPr="00D1606E"><w:t>Bevinding 1</w:t></w:r></w:p><w:p w14:paraId="711201B7" w14:textId="77777777" w:rsidR="00D1606E" w:rsidRPr="00D1606E" w:rsidRDefault="00D1606E" w:rsidP="00D1606E"><w:hyperlink r:id="rId13" w:tgtFrame="_blank" w:tooltip="opent in nieuw venster" w:history="1"><w:r w:rsidRPr="00D1606E"><w:rPr><w:rStyle w:val="Hyperlink"/></w:rPr><w:t>https://mijn.hhnk.nl/authenticate</w:t></w:r></w:hyperlink><w:r w:rsidRPr="00D1606E"><w:br/><w:t xml:space="preserve">Op de pre-loginpagina van de Mijn-omgeving van Hoogheemraadschap Hollands </w:t></w:r><w:r w:rsidRPr="00D1606E"><w:lastRenderedPageBreak/><w:t>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5AD8B17B"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461D9A05" w14:textId="77777777" w:rsidR="00D1606E" w:rsidRPr="00D1606E" w:rsidRDefault="00D1606E" w:rsidP="00D1606E"><w:pPr><w:pStyle w:val="Kop5"/></w:pPr><w:r w:rsidRPr="00D1606E"><w:t>Advies: </w:t></w:r></w:p><w:p w14:paraId="78AA7F97" w14:textId="77777777" w:rsidR="00D1606E" w:rsidRDefault="00D1606E" w:rsidP="00D1606E"><w:r w:rsidRPr="00D1606E"><w:t>Pas de alternatieve tekst van het logo aan naar: “hoogheemraadschap Hollands Noorderkwartier”</w:t></w:r></w:p><w:p w14:paraId="7CA67E10" w14:textId="0F35BD63" w:rsidR="00D1606E" w:rsidRDefault="00D1606E" w:rsidP="00D1606E"><w:pPr><w:pStyle w:val="Kop4"/></w:pPr><w:r w:rsidRPr="00D1606E"><w:t xml:space="preserve">Bevinding </w:t></w:r><w:r><w:t>2</w:t></w:r></w:p><w:p w14:paraId="1A3F214D" w14:textId="77777777" w:rsidR="00D1606E" w:rsidRPr="00D1606E" w:rsidRDefault="00D1606E" w:rsidP="00D1606E"><w:hyperlink r:id="rId14" w:tgtFrame="_blank" w:tooltip="opent in nieuw venster" w:history="1"><w:r w:rsidRPr="00D1606E"><w:rPr><w:rStyle w:val="Hyperlink"/></w:rPr><w:t>https://mijn.hhnk.nl/authenticate</w:t></w:r></w:hyperlink><w:r w:rsidRPr="00D1606E"><w:br/><w:t>Op de pre-loginpagina van de Mijn-omgeving van Hoogheemraadschap Hollands Noorderkwartier bevat het logo een leeg alt-attribuut.</w:t></w:r><w:r w:rsidRPr="00D1606E"><w:br/><w:t>Hierdoor is de alternatieve tekst niet beschikbaar voor gebruikers van schermlezers. Het logo bevat visueel de tekst “hoogheemraadschap Hollands Noorderkwartier”, maar deze informatie wordt niet programma</w:t></w:r><w:r w:rsidRPr="00D1606E"><w:softHyphen/><w:t>matig aangeboden.</w:t></w:r></w:p><w:p w14:paraId="02ED599F" w14:textId="77777777" w:rsidR="00D1606E" w:rsidRPr="00D1606E" w:rsidRDefault="00D1606E" w:rsidP="00D1606E"><w:r w:rsidRPr="00D1606E"><w:t>Afbeeldingen die tekst bevatten en informatief zijn, moeten een passend tekstalternatief hebben dat de visuele tekst volledig weergeeft. Door het ontbreken hiervan gaat essentiële informatie verloren voor gebruikers die het logo niet visueel kunnen waarnemen.</w:t></w:r></w:p><w:p w14:paraId="6693E9A6" w14:textId="77777777" w:rsidR="00D1606E" w:rsidRPr="00D1606E" w:rsidRDefault="00D1606E" w:rsidP="00D1606E"><w:pPr><w:pStyle w:val="Kop5"/></w:pPr><w:r w:rsidRPr="00D1606E"><w:t>Advies: </w:t></w:r></w:p><w:p w14:paraId="53776AAF" w14:textId="77777777" w:rsidR="00D1606E" w:rsidRPr="00D1606E" w:rsidRDefault="00D1606E" w:rsidP="00D1606E"><w:r w:rsidRPr="00D1606E"><w:t>Pas de alternatieve tekst van het logo aan naar: “hoogheemraadschap Hollands Noorderkwartier”</w:t></w:r></w:p><w:p w14:paraId="53541BD8" w14:textId="77777777" w:rsidR="00076DF6" w:rsidRDefault="00076DF6"><w:pPr><w:suppressAutoHyphens w:val="0"/><w:spacing w:line="276" w:lineRule="auto"/><w:rPr><w:rFonts w:ascii="Brockmann" w:eastAsia="Times New Roman" w:hAnsi="Brockmann"/><w:color w:val="290047"/><w:sz w:val="32"/><w:szCs w:val="32"/></w:rPr></w:pPr><w:r><w:br w:type="page"/></w:r></w:p><w:p w14:paraId="159A7C57" w14:textId="4C4A2401" w:rsidR="00076DF6" w:rsidRDefault="00076DF6" w:rsidP="00076DF6"><w:pPr><w:pageBreakBefore/><w:pStyle w:val="Kop2"/></w:pPr><w:bookmarkStart w:id="10" w:name="_Toc223874299"/><w:r w:rsidRPr="00076DF6"><w:lastRenderedPageBreak/><w:t>Opmerkingen</w:t></w:r><w:bookmarkEnd w:id="10"/></w:p><w:p w14:paraId="56FBBDC4" w14:textId="295FFDC8" w:rsidR="00076DF6" w:rsidRDefault="00076DF6" w:rsidP="00076DF6"><w:r w:rsidRPr="00076DF6"><w:t>De onderstaande opmerkingen leiden niet tot een afkeuring, maar bevatten suggesties die de toegankelijkheid of gebruiksvriendelijkheid verder kunnen verbeteren.</w:t></w:r></w:p><w:p w14:paraId="2EAABDB1" w14:textId="77777777" w:rsidR="00076DF6" w:rsidRDefault="00076DF6" w:rsidP="00076DF6"><w:pPr><w:pStyle w:val="Kop3"/></w:pPr><w:bookmarkStart w:id="11" w:name="_Toc223874300"/><w:r w:rsidRPr="00076DF6"><w:t>1.4.3 Contrast (minimum) AA</w:t></w:r><w:bookmarkEnd w:id="11"/></w:p><w:p w14:paraId="5C9CFE8C" w14:textId="46C046A6" w:rsidR="00076DF6" w:rsidRDefault="00076DF6" w:rsidP="00076DF6"><w:r w:rsidRPr="00076DF6"><w:t>Alle teksten moeten voldoende kleurcontrast hebben. Tip: gebruik de Colour Contrast Analyzer om het kleurcontrast te bepalen. </w:t></w:r><w:hyperlink r:id="rId15" w:anchor="contrast-minimum" w:history="1"><w:r w:rsidRPr="00076DF6"><w:rPr><w:rStyle w:val="Hyperlink"/></w:rPr><w:t>1.4.3 Contrast (minimum)</w:t></w:r></w:hyperlink></w:p><w:p w14:paraId="707536BA" w14:textId="1B115AAD" w:rsidR="00076DF6" w:rsidRDefault="00076DF6" w:rsidP="00076DF6"><w:r w:rsidRPr="00076DF6"><w:rPr><w:b/><w:bCs/></w:rPr><w:t>Resultaat: </w:t></w:r><w:r w:rsidRPr="00076DF6"><w:t>Voldoet maar met opmerking</w:t></w:r></w:p><w:p w14:paraId="1E3710BC" w14:textId="77777777" w:rsidR="00076DF6" w:rsidRDefault="00076DF6" w:rsidP="00076DF6"><w:pPr><w:pStyle w:val="Kop4"/></w:pPr><w:r w:rsidRPr="00076DF6"><w:t>Opmerking 1</w:t></w:r></w:p><w:p w14:paraId="702DFA59" w14:textId="565DCC4C" w:rsidR="00076DF6" w:rsidRPr="00076DF6" w:rsidRDefault="00076DF6" w:rsidP="00076DF6"><w:r w:rsidRPr="00076DF6"><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w:r><w:proofErr w:type="gramStart"/><w:r w:rsidRPr="00076DF6"><w:t>standaard versie</w:t></w:r><w:proofErr w:type="gramEnd"/><w:r w:rsidRPr="00076DF6"><w:t>.</w:t></w:r><w:r><w:br/></w:r><w:r w:rsidRPr="00076DF6"><w:t xml:space="preserve">Hierdoor kunnen er contrastproblemen zijn in de </w:t></w:r><w:proofErr w:type="gramStart"/><w:r w:rsidRPr="00076DF6"><w:t>standaard versie</w:t></w:r><w:proofErr w:type="gramEnd"/><w:r w:rsidRPr="00076DF6"><w:t>. Deze zijn verder niet beoordeeld.</w:t></w:r></w:p><w:p w14:paraId="2EEA2AB5" w14:textId="77777777" w:rsidR="00076DF6" w:rsidRPr="00076DF6" w:rsidRDefault="00076DF6" w:rsidP="00076DF6"><w:pPr><w:pStyle w:val="Kop5"/></w:pPr><w:r w:rsidRPr="00076DF6"><w:t>Advies</w:t></w:r></w:p><w:p w14:paraId="68753DB0" w14:textId="77777777" w:rsidR="00076DF6" w:rsidRPr="00076DF6" w:rsidRDefault="00076DF6" w:rsidP="00076DF6"><w:r w:rsidRPr="00076DF6"><w:t xml:space="preserve">We adviseren om ook de </w:t></w:r><w:proofErr w:type="gramStart"/><w:r w:rsidRPr="00076DF6"><w:t>standaard versie</w:t></w:r><w:proofErr w:type="gramEnd"/><w:r w:rsidRPr="00076DF6"><w:t xml:space="preserve"> te voorzien van voldoende kleurcontrast in alle teksten. Dit </w:t></w:r><w:proofErr w:type="gramStart"/><w:r w:rsidRPr="00076DF6"><w:t>bevorderd</w:t></w:r><w:proofErr w:type="gramEnd"/><w:r w:rsidRPr="00076DF6"><w:t xml:space="preserve"> de toegankelijkheid van de website voor bezoekers met een zichtbeperking.</w:t></w:r></w:p><w:p w14:paraId="74CC8444" w14:textId="77777777" w:rsidR="00076DF6" w:rsidRPr="00076DF6" w:rsidRDefault="00076DF6" w:rsidP="00076DF6"><w:r w:rsidRPr="00076DF6"><w:t>Teksten met voldoende kleurcontrast lezen ook makkelijker voor alle lezers. Het lezen is hierdoor minder intensief, kost minder energie en het lezen wordt (onbewust) als prettiger ervaren. Hierdoor is de lezer eerder geneigd om over te gaan tot activatie.</w:t></w:r></w:p><w:p w14:paraId="64FB2427" w14:textId="77777777" w:rsidR="00076DF6" w:rsidRDefault="00076DF6" w:rsidP="00076DF6"><w:r w:rsidRPr="00076DF6"><w:t>De versie voor hoog contrast kan dan vervolgens ingezet worden voor een "verhoogd contrast", waarbij wordt voldaan aan succescriterium </w:t></w:r><w:hyperlink r:id="rId16" w:tgtFrame="_blank" w:tooltip="opent in nieuw venster" w:history="1"><w:r w:rsidRPr="00076DF6"><w:rPr><w:rStyle w:val="Hyperlink"/></w:rPr><w:t>WCAG 1.4.6 Verhoogd contrast (niveau AAA)</w:t></w:r></w:hyperlink><w:r w:rsidRPr="00076DF6"><w:t>.</w:t></w:r></w:p><w:p w14:paraId="65316A25" w14:textId="77777777" w:rsidR="00076DF6" w:rsidRDefault="00076DF6" w:rsidP="00076DF6"><w:pPr><w:pStyle w:val="Kop2"/></w:pPr><w:bookmarkStart w:id="12" w:name="_Toc223874301"/><w:r w:rsidRPr="00076DF6"><w:t>Borging en vervolg</w:t></w:r><w:bookmarkEnd w:id="12"/></w:p><w:p w14:paraId="280C2CAA" w14:textId="77777777" w:rsidR="00D11687" w:rsidRPr="00D11687" w:rsidRDefault="00D11687" w:rsidP="00D11687"><w:pPr><w:suppressAutoHyphens w:val="0"/><w:spacing w:line="276" w:lineRule="auto"/></w:pPr><w:r w:rsidRPr="00D11687"><w:t>Omdat het onderzoek is uitgevoerd op basis van een steekproef, kunnen vergelijkbare afwijkingen ook voorkomen in formulieren die niet zijn onderzocht. Het is daarom raadzaam om alle online formulieren te controleren op vergelijkbare patronen en deze structureel te monitoren.</w:t></w:r></w:p><w:p w14:paraId="761A30A6" w14:textId="77777777" w:rsidR="00D11687" w:rsidRPr="00D11687" w:rsidRDefault="00D11687" w:rsidP="00D11687"><w:pPr><w:suppressAutoHyphens w:val="0"/><w:spacing w:line="276" w:lineRule="auto"/></w:pPr><w:r w:rsidRPr="00D11687"><w:t>Daarnaast kunnen wijzigingen in de inhoud van formulieren of in het publicatieproces nieuwe toegankelijkheidsrisico's met zich meebrengen. Structurele aandacht voor toegankelijkheid en periodieke herbeoordeling van de formulieren blijven daarom noodzakelijk.</w:t></w:r></w:p><w:p w14:paraId="1C238FF3" w14:textId="77777777" w:rsidR="00076DF6" w:rsidRDefault="00076DF6"><w:pPr><w:suppressAutoHyphens w:val="0"/><w:spacing w:line="276" w:lineRule="auto"/><w:rPr><w:rFonts w:ascii="Brockmann" w:eastAsia="Times New Roman" w:hAnsi="Brockmann"/><w:color w:val="290047"/><w:sz w:val="32"/><w:szCs w:val="32"/></w:rPr></w:pPr><w:r><w:br w:type="page"/></w:r></w:p><w:p w14:paraId="26C31C3A" w14:textId="1761C086" w:rsidR="00076DF6" w:rsidRDefault="00076DF6" w:rsidP="00076DF6"><w:pPr><w:pStyle w:val="Kop2"/></w:pPr><w:bookmarkStart w:id="13" w:name="_Toc223874302"/><w:proofErr w:type="spellStart"/><w:r w:rsidRPr="00076DF6"><w:lastRenderedPageBreak/><w:t>Onderzoeksdetails</w:t></w:r><w:bookmarkEnd w:id="13"/><w:proofErr w:type="spellEnd"/></w:p><w:p w14:paraId="19189AF6" w14:textId="463F29F5" w:rsidR="00076DF6" w:rsidRDefault="00076DF6" w:rsidP="00076DF6"><w:r w:rsidRPr="00076DF6"><w:t xml:space="preserve">Dit hoofdstuk bevat de </w:t></w:r><w:proofErr w:type="spellStart"/><w:r w:rsidRPr="00076DF6"><w:t>onderzoeksverantwoording</w:t></w:r><w:proofErr w:type="spellEnd"/><w:r w:rsidRPr="00076DF6"><w:t>: de scope en steekproef van het onderzoek, de gehanteerde methode en de hulpmiddelen waarmee is getest.</w:t></w:r></w:p><w:p w14:paraId="4E0D8E31" w14:textId="77777777" w:rsidR="00076DF6" w:rsidRDefault="00076DF6" w:rsidP="00076DF6"><w:pPr><w:pStyle w:val="Kop3"/></w:pPr><w:bookmarkStart w:id="14" w:name="_Toc223874303"/><w:r w:rsidRPr="00076DF6"><w:t>Scope</w:t></w:r><w:bookmarkEnd w:id="14"/></w:p><w:p w14:paraId="7825D144" w14:textId="77777777" w:rsidR="00076DF6" w:rsidRPr="00076DF6" w:rsidRDefault="00076DF6" w:rsidP="00076DF6"><w:r w:rsidRPr="00076DF6"><w:t xml:space="preserve">Bij de URL staat de reden waarom een gedeelte wel of niet is meegenomen. Dit is </w:t></w:r><w:proofErr w:type="gramStart"/><w:r w:rsidRPr="00076DF6"><w:t>conform</w:t></w:r><w:proofErr w:type="gramEnd"/><w:r w:rsidRPr="00076DF6"><w:t xml:space="preserve"> de regels voor het bepalen van de scope in de evaluatiemethode WCAG-EM.</w:t></w:r></w:p><w:p w14:paraId="5DDA0E3E" w14:textId="77777777" w:rsidR="00076DF6" w:rsidRPr="00076DF6" w:rsidRDefault="00076DF6" w:rsidP="00076DF6"><w:hyperlink r:id="rId17" w:tgtFrame="_blank" w:tooltip="open in nieuw venster" w:history="1"><w:r w:rsidRPr="00076DF6"><w:rPr><w:rStyle w:val="Hyperlink"/></w:rPr><w:t>{websiteUrl}</w:t></w:r></w:hyperlink><w:r w:rsidRPr="00076DF6"><w:t> (URI-basis)</w:t></w:r></w:p><w:p w14:paraId="11615A23" w14:textId="77777777" w:rsidR="00076DF6" w:rsidRPr="00076DF6" w:rsidRDefault="00076DF6" w:rsidP="00076DF6"><w:pPr><w:pStyle w:val="Kop4"/></w:pPr><w:r w:rsidRPr="00076DF6"><w:t>Buiten scope</w:t></w:r></w:p><w:p w14:paraId="5ECB9C9F" w14:textId="77777777" w:rsidR="00076DF6" w:rsidRPr="00076DF6" w:rsidRDefault="00076DF6" w:rsidP="00076DF6"><w:pPr><w:numPr><w:ilvl w:val="0"/><w:numId w:val="1"/></w:numPr></w:pPr><w:hyperlink r:id="rId18" w:history="1"><w:r w:rsidRPr="00076DF6"><w:rPr><w:rStyle w:val="Hyperlink"/></w:rPr><w:t>https://valkenswaard.mijnafspraakmaken.nl/</w:t></w:r></w:hyperlink><w:r w:rsidRPr="00076DF6"><w:t> (Andere URI-basis en stijlkenmerken)</w:t></w:r></w:p><w:p w14:paraId="44446A89" w14:textId="77777777" w:rsidR="00076DF6" w:rsidRPr="00076DF6" w:rsidRDefault="00076DF6" w:rsidP="00076DF6"><w:pPr><w:numPr><w:ilvl w:val="0"/><w:numId w:val="1"/></w:numPr></w:pPr><w:hyperlink r:id="rId19" w:history="1"><w:r w:rsidRPr="00076DF6"><w:rPr><w:rStyle w:val="Hyperlink"/></w:rPr><w:t>https://iburgerzaken.valkenswaard.nl/</w:t></w:r></w:hyperlink><w:r w:rsidRPr="00076DF6"><w:t>  (Andere URI-basis en stijlkenmerken)</w:t></w:r></w:p><w:p w14:paraId="512DB999" w14:textId="5C99BDE4" w:rsidR="00B65DDF" w:rsidRDefault="00B65DDF" w:rsidP="00B65DDF"><w:pPr><w:pStyle w:val="Kop3"/></w:pPr><w:bookmarkStart w:id="15" w:name="_Toc223874304"/><w:r w:rsidRPr="00B65DDF"><w:t>Steekproef</w:t></w:r><w:bookmarkEnd w:id="15"/></w:p><w:p w14:paraId="048FBB3B" w14:textId="77777777" w:rsidR="00B65DDF" w:rsidRPr="00B65DDF" w:rsidRDefault="00B65DDF" w:rsidP="00B65DDF"><w:r w:rsidRPr="00B65DDF"><w:t>Dit onderzoek is uitgevoerd op basis van een steekproef. De wijze waarop de steekproef is bepaald staat voorgeschreven in het evaluatiedocument WCAG-EM. Als een proces is meegenomen in het onderzoek staan ook alle procespagina’s in de steekproef vermeld. Zie: </w:t></w:r><w:hyperlink r:id="rId20" w:history="1"><w:r w:rsidRPr="00B65DDF"><w:rPr><w:rStyle w:val="Hyperlink"/></w:rPr><w:t>https://www.digitoegankelijk.nl/aanpak/toegankelijkheidsonderzoek.</w:t></w:r></w:hyperlink><w:r w:rsidRPr="00B65DDF"><w:t> </w:t></w:r></w:p><w:p w14:paraId="190E720B" w14:textId="77777777" w:rsidR="00B65DDF" w:rsidRPr="00B65DDF" w:rsidRDefault="00B65DDF" w:rsidP="00B65DDF"><w:pPr><w:pStyle w:val="Kop4"/></w:pPr><w:r w:rsidRPr="00B65DDF"><w:t>Volledige steekproef</w:t></w:r></w:p><w:p w14:paraId="5A39DEE5" w14:textId="77777777" w:rsidR="00B65DDF" w:rsidRPr="00B65DDF" w:rsidRDefault="00B65DDF" w:rsidP="00B65DDF"><w:pPr><w:numPr><w:ilvl w:val="0"/><w:numId w:val="3"/></w:numPr></w:pPr><w:proofErr w:type="gramStart"/><w:r w:rsidRPr="00B65DDF"><w:t>verduursamen2030.nl</w:t></w:r><w:proofErr w:type="gramEnd"/><w:r w:rsidRPr="00B65DDF"><w:t>/</w:t></w:r></w:p><w:p w14:paraId="7928DB4B" w14:textId="77777777" w:rsidR="00B65DDF" w:rsidRPr="00B65DDF" w:rsidRDefault="00B65DDF" w:rsidP="00B65DDF"><w:pPr><w:numPr><w:ilvl w:val="0"/><w:numId w:val="3"/></w:numPr></w:pPr><w:proofErr w:type="gramStart"/><w:r w:rsidRPr="00B65DDF"><w:t>verduursamen2030.nl</w:t></w:r><w:proofErr w:type="gramEnd"/><w:r w:rsidRPr="00B65DDF"><w:t>/aan-de-slag/</w:t></w:r></w:p><w:p w14:paraId="2F71BFDD" w14:textId="77777777" w:rsidR="00B65DDF" w:rsidRPr="00B65DDF" w:rsidRDefault="00B65DDF" w:rsidP="00B65DDF"><w:pPr><w:numPr><w:ilvl w:val="0"/><w:numId w:val="3"/></w:numPr></w:pPr><w:proofErr w:type="gramStart"/><w:r w:rsidRPr="00B65DDF"><w:t>verduursamen2030.nl</w:t></w:r><w:proofErr w:type="gramEnd"/><w:r w:rsidRPr="00B65DDF"><w:t>/lopende-acties/</w:t></w:r></w:p><w:p w14:paraId="39DA3F40" w14:textId="77777777" w:rsidR="00B65DDF" w:rsidRPr="00B65DDF" w:rsidRDefault="00B65DDF" w:rsidP="00B65DDF"><w:pPr><w:numPr><w:ilvl w:val="0"/><w:numId w:val="3"/></w:numPr></w:pPr><w:proofErr w:type="gramStart"/><w:r w:rsidRPr="00B65DDF"><w:t>verduursamen2030.nl</w:t></w:r><w:proofErr w:type="gramEnd"/><w:r w:rsidRPr="00B65DDF"><w:t>/subsidies/</w:t></w:r></w:p><w:p w14:paraId="04B95C69" w14:textId="77777777" w:rsidR="00B65DDF" w:rsidRPr="00B65DDF" w:rsidRDefault="00B65DDF" w:rsidP="00B65DDF"><w:pPr><w:numPr><w:ilvl w:val="0"/><w:numId w:val="3"/></w:numPr></w:pPr><w:proofErr w:type="gramStart"/><w:r w:rsidRPr="00B65DDF"><w:t>verduursamen2030.nl</w:t></w:r><w:proofErr w:type="gramEnd"/><w:r w:rsidRPr="00B65DDF"><w:t>/hulp/</w:t></w:r></w:p><w:p w14:paraId="561AD9AC" w14:textId="77777777" w:rsidR="00B65DDF" w:rsidRPr="00B65DDF" w:rsidRDefault="00B65DDF" w:rsidP="00B65DDF"><w:pPr><w:numPr><w:ilvl w:val="0"/><w:numId w:val="3"/></w:numPr></w:pPr><w:proofErr w:type="gramStart"/><w:r w:rsidRPr="00B65DDF"><w:t>verduursamen2030.nl</w:t></w:r><w:proofErr w:type="gramEnd"/><w:r w:rsidRPr="00B65DDF"><w:t>/nieuws/</w:t></w:r></w:p><w:p w14:paraId="5F1D77CB" w14:textId="77777777" w:rsidR="00B65DDF" w:rsidRPr="00B65DDF" w:rsidRDefault="00B65DDF" w:rsidP="00B65DDF"><w:pPr><w:numPr><w:ilvl w:val="0"/><w:numId w:val="3"/></w:numPr></w:pPr><w:proofErr w:type="gramStart"/><w:r w:rsidRPr="00B65DDF"><w:t>verduursamen2030.nl</w:t></w:r><w:proofErr w:type="gramEnd"/><w:r w:rsidRPr="00B65DDF"><w:t>/contact/</w:t></w:r></w:p><w:p w14:paraId="08899E8F" w14:textId="77777777" w:rsidR="00B65DDF" w:rsidRPr="00B65DDF" w:rsidRDefault="00B65DDF" w:rsidP="00B65DDF"><w:pPr><w:numPr><w:ilvl w:val="0"/><w:numId w:val="3"/></w:numPr></w:pPr><w:proofErr w:type="gramStart"/><w:r w:rsidRPr="00B65DDF"><w:t>verduursamen2030.nl</w:t></w:r><w:proofErr w:type="gramEnd"/><w:r w:rsidRPr="00B65DDF"><w:t>/wie-zijn-wij/</w:t></w:r></w:p><w:p w14:paraId="22949870" w14:textId="77777777" w:rsidR="00B65DDF" w:rsidRPr="00B65DDF" w:rsidRDefault="00B65DDF" w:rsidP="00B65DDF"><w:pPr><w:numPr><w:ilvl w:val="0"/><w:numId w:val="3"/></w:numPr></w:pPr><w:proofErr w:type="gramStart"/><w:r w:rsidRPr="00B65DDF"><w:t>verduursamen2030.nl</w:t></w:r><w:proofErr w:type="gramEnd"/><w:r w:rsidRPr="00B65DDF"><w:t>/over-verduursamen2030/</w:t></w:r></w:p><w:p w14:paraId="39A8B4EA" w14:textId="77777777" w:rsidR="00B65DDF" w:rsidRPr="00B65DDF" w:rsidRDefault="00B65DDF" w:rsidP="00B65DDF"><w:pPr><w:numPr><w:ilvl w:val="0"/><w:numId w:val="3"/></w:numPr></w:pPr><w:proofErr w:type="gramStart"/><w:r w:rsidRPr="00B65DDF"><w:t>verduursamen2030.nl</w:t></w:r><w:proofErr w:type="gramEnd"/><w:r w:rsidRPr="00B65DDF"><w:t>/toegankelijkheidsverklaring/</w:t></w:r></w:p><w:p w14:paraId="18313FA4"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energiebespaarlening</w:t></w:r><w:proofErr w:type="spellEnd"/><w:r w:rsidRPr="00B65DDF"><w:t>/</w:t></w:r></w:p><w:p w14:paraId="346326C2" w14:textId="77777777" w:rsidR="00B65DDF" w:rsidRPr="00B65DDF" w:rsidRDefault="00B65DDF" w:rsidP="00B65DDF"><w:pPr><w:numPr><w:ilvl w:val="0"/><w:numId w:val="3"/></w:numPr></w:pPr><w:proofErr w:type="gramStart"/><w:r w:rsidRPr="00B65DDF"><w:t>verduursamen2030.nl</w:t></w:r><w:proofErr w:type="gramEnd"/><w:r w:rsidRPr="00B65DDF"><w:t>/nieuwe-subsidieregelingen-van-verduursamen2030/</w:t></w:r></w:p><w:p w14:paraId="5AD2B272" w14:textId="77777777" w:rsidR="00B65DDF" w:rsidRPr="00B65DDF" w:rsidRDefault="00B65DDF" w:rsidP="00B65DDF"><w:pPr><w:numPr><w:ilvl w:val="0"/><w:numId w:val="3"/></w:numPr></w:pPr><w:proofErr w:type="gramStart"/><w:r w:rsidRPr="00B65DDF"><w:t>verduursamen2030.nl</w:t></w:r><w:proofErr w:type="gramEnd"/><w:r w:rsidRPr="00B65DDF"><w:t>/</w:t></w:r><w:proofErr w:type="spellStart"/><w:r w:rsidRPr="00B65DDF"><w:t>zoeken?</w:t></w:r><w:proofErr w:type="gramStart"/><w:r w:rsidRPr="00B65DDF"><w:t>trefwoord</w:t></w:r><w:proofErr w:type="spellEnd"/><w:proofErr w:type="gramEnd"/><w:r w:rsidRPr="00B65DDF"><w:t>=pdf</w:t></w:r></w:p><w:p w14:paraId="6014B4AD" w14:textId="77777777" w:rsidR="00B65DDF" w:rsidRPr="00B65DDF" w:rsidRDefault="00B65DDF" w:rsidP="00B65DDF"><w:pPr><w:numPr><w:ilvl w:val="0"/><w:numId w:val="3"/></w:numPr></w:pPr><w:proofErr w:type="gramStart"/><w:r w:rsidRPr="00B65DDF"><w:t>verduursamen2030.nl</w:t></w:r><w:proofErr w:type="gramEnd"/><w:r w:rsidRPr="00B65DDF"><w:t>/doe-het-zelf-subsidie</w:t></w:r></w:p><w:p w14:paraId="156434F4" w14:textId="77777777" w:rsidR="00B65DDF" w:rsidRPr="00B65DDF" w:rsidRDefault="00B65DDF" w:rsidP="00B65DDF"><w:pPr><w:numPr><w:ilvl w:val="0"/><w:numId w:val="3"/></w:numPr></w:pPr><w:proofErr w:type="gramStart"/><w:r w:rsidRPr="00B65DDF"><w:t>verduursamen2030.nl</w:t></w:r><w:proofErr w:type="gramEnd"/><w:r w:rsidRPr="00B65DDF"><w:t>/kleine-maatregelen</w:t></w:r></w:p><w:p w14:paraId="405041E4" w14:textId="77777777" w:rsidR="00B65DDF" w:rsidRPr="00B65DDF" w:rsidRDefault="00B65DDF" w:rsidP="00B65DDF"><w:pPr><w:numPr><w:ilvl w:val="0"/><w:numId w:val="3"/></w:numPr></w:pPr><w:proofErr w:type="gramStart"/><w:r w:rsidRPr="00B65DDF"><w:t>verduursamen2030.nl</w:t></w:r><w:proofErr w:type="gramEnd"/><w:r w:rsidRPr="00B65DDF"><w:t>/ventilatiesubsidie</w:t></w:r></w:p><w:p w14:paraId="61FCAC15" w14:textId="77777777" w:rsidR="00B65DDF" w:rsidRPr="00B65DDF" w:rsidRDefault="00B65DDF" w:rsidP="00B65DDF"><w:pPr><w:numPr><w:ilvl w:val="0"/><w:numId w:val="3"/></w:numPr></w:pPr><w:proofErr w:type="gramStart"/><w:r w:rsidRPr="00B65DDF"><w:lastRenderedPageBreak/><w:t>verduursamen2030.nl</w:t></w:r><w:proofErr w:type="gramEnd"/><w:r w:rsidRPr="00B65DDF"><w:t>/</w:t></w:r><w:proofErr w:type="spellStart"/><w:r w:rsidRPr="00B65DDF"><w:t>isde</w:t></w:r><w:proofErr w:type="spellEnd"/></w:p><w:p w14:paraId="35627CD1" w14:textId="77777777" w:rsidR="00B65DDF" w:rsidRPr="00B65DDF" w:rsidRDefault="00B65DDF" w:rsidP="00B65DDF"><w:pPr><w:numPr><w:ilvl w:val="0"/><w:numId w:val="3"/></w:numPr></w:pPr><w:proofErr w:type="gramStart"/><w:r w:rsidRPr="00B65DDF"><w:t>verduursamen2030.nl</w:t></w:r><w:proofErr w:type="gramEnd"/><w:r w:rsidRPr="00B65DDF"><w:t>/beestenbende</w:t></w:r></w:p><w:p w14:paraId="1E5B39F1" w14:textId="77777777" w:rsidR="00B65DDF" w:rsidRPr="00B65DDF" w:rsidRDefault="00B65DDF" w:rsidP="00B65DDF"><w:pPr><w:numPr><w:ilvl w:val="0"/><w:numId w:val="3"/></w:numPr></w:pPr><w:proofErr w:type="gramStart"/><w:r w:rsidRPr="00B65DDF"><w:t>verduursamen2030.nl</w:t></w:r><w:proofErr w:type="gramEnd"/><w:r w:rsidRPr="00B65DDF"><w:t>/eenvoudige-maatregelen</w:t></w:r></w:p><w:p w14:paraId="2CCA8820" w14:textId="77777777" w:rsidR="00B65DDF" w:rsidRPr="00B65DDF" w:rsidRDefault="00B65DDF" w:rsidP="00B65DDF"><w:pPr><w:numPr><w:ilvl w:val="0"/><w:numId w:val="3"/></w:numPr></w:pPr><w:proofErr w:type="gramStart"/><w:r w:rsidRPr="00B65DDF"><w:t>verduursamen2030.nl</w:t></w:r><w:proofErr w:type="gramEnd"/><w:r w:rsidRPr="00B65DDF"><w:t>/grote-maatregelen</w:t></w:r></w:p><w:p w14:paraId="70D50897" w14:textId="77777777" w:rsidR="00B65DDF" w:rsidRPr="00B65DDF" w:rsidRDefault="00B65DDF" w:rsidP="00B65DDF"><w:pPr><w:numPr><w:ilvl w:val="0"/><w:numId w:val="3"/></w:numPr></w:pPr><w:proofErr w:type="gramStart"/><w:r w:rsidRPr="00B65DDF"><w:t>verduursamen2030.nl</w:t></w:r><w:proofErr w:type="gramEnd"/><w:r w:rsidRPr="00B65DDF"><w:t>/overhandiging-groene-gereedschapskist</w:t></w:r></w:p><w:p w14:paraId="37B7884F" w14:textId="77777777" w:rsidR="00B65DDF" w:rsidRPr="00B65DDF" w:rsidRDefault="00B65DDF" w:rsidP="00B65DDF"><w:pPr><w:numPr><w:ilvl w:val="0"/><w:numId w:val="3"/></w:numPr></w:pPr><w:proofErr w:type="gramStart"/><w:r w:rsidRPr="00B65DDF"><w:t>verduursamen2030.nl</w:t></w:r><w:proofErr w:type="gramEnd"/><w:r w:rsidRPr="00B65DDF"><w:t>/sitemap</w:t></w:r></w:p><w:p w14:paraId="16F5177E" w14:textId="77777777" w:rsidR="00B65DDF" w:rsidRPr="00B65DDF" w:rsidRDefault="00B65DDF" w:rsidP="00B65DDF"><w:pPr><w:numPr><w:ilvl w:val="0"/><w:numId w:val="3"/></w:numPr></w:pPr><w:proofErr w:type="gramStart"/><w:r w:rsidRPr="00B65DDF"><w:t>verduursamen2030.nl</w:t></w:r><w:proofErr w:type="gramEnd"/><w:r w:rsidRPr="00B65DDF"><w:t>/flyers</w:t></w:r></w:p><w:p w14:paraId="5392F99D" w14:textId="77777777" w:rsidR="00B65DDF" w:rsidRPr="00B65DDF" w:rsidRDefault="00B65DDF" w:rsidP="00B65DDF"><w:pPr><w:numPr><w:ilvl w:val="0"/><w:numId w:val="3"/></w:numPr></w:pPr><w:proofErr w:type="gramStart"/><w:r w:rsidRPr="00B65DDF"><w:t>https://www.verduursamen2030.nl/_flysystem/media/ehb_energieverbruiksmanagers_a5_web_0.pdf</w:t></w:r><w:proofErr w:type="gramEnd"/><w:r w:rsidRPr="00B65DDF"><w:br/><w:t>verduursamen2030.nl/betrouwbare-links</w:t></w:r></w:p><w:p w14:paraId="487EE8C2" w14:textId="77777777" w:rsidR="00B65DDF" w:rsidRPr="00B65DDF" w:rsidRDefault="00B65DDF" w:rsidP="00B65DDF"><w:pPr><w:numPr><w:ilvl w:val="0"/><w:numId w:val="3"/></w:numPr></w:pPr><w:proofErr w:type="gramStart"/><w:r w:rsidRPr="00B65DDF"><w:t>https://cuatro.sim-cdn.nl/verduursamen2030/uploads/vds_krant_2024_web.pdf?cb=v_RTbtND</w:t></w:r><w:proofErr w:type="gramEnd"/></w:p><w:p w14:paraId="786A384B" w14:textId="77777777" w:rsidR="00B65DDF" w:rsidRPr="00B65DDF" w:rsidRDefault="00B65DDF" w:rsidP="00B65DDF"><w:pPr><w:pStyle w:val="Kop3"/></w:pPr><w:bookmarkStart w:id="16" w:name="_Toc223874305"/><w:r w:rsidRPr="00B65DDF"><w:t>Onderzoeksmethode en technieken</w:t></w:r><w:bookmarkEnd w:id="16"/></w:p><w:p w14:paraId="48381292" w14:textId="66A9E2D2" w:rsidR="00B65DDF" w:rsidRDefault="00B65DDF" w:rsidP="00B65DDF"><w:r w:rsidRPr="00B65DDF"><w:t xml:space="preserve">Dit onderzoek is uitgevoerd </w:t></w:r><w:proofErr w:type="gramStart"/><w:r w:rsidRPr="00B65DDF"><w:t>conform</w:t></w:r><w:proofErr w:type="gramEnd"/><w:r w:rsidRPr="00B65DDF"><w:t xml:space="preserve"> de evaluatiemethode WCAG-EM. Deze methode is aanbevolen door </w:t></w:r><w:proofErr w:type="spellStart"/><w:r w:rsidRPr="00B65DDF"><w:t>DigiToegankelijk</w:t></w:r><w:proofErr w:type="spellEnd"/><w:r w:rsidRPr="00B65DDF"><w:t xml:space="preserve"> (</w:t></w:r><w:proofErr w:type="spellStart"/><w:r w:rsidRPr="00B65DDF"><w:t>Logius</w:t></w:r><w:proofErr w:type="spellEnd"/><w:r w:rsidRPr="00B65DDF"><w:t>). Bij het uitvoeren van dit onderzoek is ervan uitgegaan dat alle technieken van het W3C ondersteund worden en dus gebruikt mogen worden.</w:t></w:r></w:p><w:p w14:paraId="28A1A2DB" w14:textId="77777777" w:rsidR="00B65DDF" w:rsidRDefault="00B65DDF" w:rsidP="00B65DDF"><w:pPr><w:pStyle w:val="Kop3"/></w:pPr><w:bookmarkStart w:id="17" w:name="_Toc223874306"/><w:r w:rsidRPr="00B65DDF"><w:t>Testomgeving</w:t></w:r><w:bookmarkEnd w:id="17"/></w:p><w:p w14:paraId="44AB4793" w14:textId="77777777" w:rsidR="00B65DDF" w:rsidRPr="00B65DDF" w:rsidRDefault="00B65DDF" w:rsidP="00B65DDF"><w:r w:rsidRPr="00B65DDF"><w:t>Het basisniveau van ondersteuning bestaat uit gangbare webbrowsers en hulptechnologieën. Het onderzoek is uitgevoerd met:</w:t></w:r></w:p><w:p w14:paraId="79E59E14" w14:textId="77777777" w:rsidR="00B65DDF" w:rsidRPr="00B65DDF" w:rsidRDefault="00B65DDF" w:rsidP="00B65DDF"><w:pPr><w:numPr><w:ilvl w:val="0"/><w:numId w:val="4"/></w:numPr></w:pPr><w:r w:rsidRPr="00B65DDF"><w:t>Google Chrome 145 (primair);</w:t></w:r></w:p><w:p w14:paraId="78EE67A3" w14:textId="77777777" w:rsidR="00B65DDF" w:rsidRPr="00B65DDF" w:rsidRDefault="00B65DDF" w:rsidP="00B65DDF"><w:pPr><w:numPr><w:ilvl w:val="0"/><w:numId w:val="4"/></w:numPr></w:pPr><w:r w:rsidRPr="00B65DDF"><w:t>Mozilla Firefox 147;</w:t></w:r></w:p><w:p w14:paraId="6D0ADA83" w14:textId="77777777" w:rsidR="00B65DDF" w:rsidRPr="00B65DDF" w:rsidRDefault="00B65DDF" w:rsidP="00B65DDF"><w:pPr><w:numPr><w:ilvl w:val="0"/><w:numId w:val="4"/></w:numPr></w:pPr><w:r w:rsidRPr="00B65DDF"><w:t xml:space="preserve">Microsoft </w:t></w:r><w:proofErr w:type="spellStart"/><w:r w:rsidRPr="00B65DDF"><w:t>Edge</w:t></w:r><w:proofErr w:type="spellEnd"/><w:r w:rsidRPr="00B65DDF"><w:t xml:space="preserve"> 145;</w:t></w:r></w:p><w:p w14:paraId="546DCEFF" w14:textId="77777777" w:rsidR="00B65DDF" w:rsidRPr="00B65DDF" w:rsidRDefault="00B65DDF" w:rsidP="00B65DDF"><w:pPr><w:numPr><w:ilvl w:val="0"/><w:numId w:val="4"/></w:numPr></w:pPr><w:r w:rsidRPr="00B65DDF"><w:t>NVDA (Windows) in combinatie met Google Chrome;</w:t></w:r></w:p><w:p w14:paraId="60AB821C" w14:textId="77777777" w:rsidR="00B65DDF" w:rsidRDefault="00B65DDF" w:rsidP="00B65DDF"><w:pPr><w:pStyle w:val="Kop3"/></w:pPr><w:bookmarkStart w:id="18" w:name="_Toc223874307"/><w:r w:rsidRPr="00B65DDF"><w:t>Technologieën</w:t></w:r><w:bookmarkEnd w:id="18"/></w:p><w:p w14:paraId="464A3CC3" w14:textId="77777777" w:rsidR="00B65DDF" w:rsidRPr="00B65DDF" w:rsidRDefault="00B65DDF" w:rsidP="00B65DDF"><w:pPr><w:numPr><w:ilvl w:val="0"/><w:numId w:val="5"/></w:numPr></w:pPr><w:r w:rsidRPr="00B65DDF"><w:t>DOM</w:t></w:r></w:p><w:p w14:paraId="2909E14E" w14:textId="77777777" w:rsidR="00B65DDF" w:rsidRPr="00B65DDF" w:rsidRDefault="00B65DDF" w:rsidP="00B65DDF"><w:pPr><w:numPr><w:ilvl w:val="0"/><w:numId w:val="5"/></w:numPr></w:pPr><w:r w:rsidRPr="00B65DDF"><w:t>HTML</w:t></w:r></w:p><w:p w14:paraId="756D53A9" w14:textId="7C388143" w:rsidR="00B65DDF" w:rsidRPr="00B65DDF" w:rsidRDefault="00B65DDF" w:rsidP="004021D7"><w:pPr><w:numPr><w:ilvl w:val="0"/><w:numId w:val="5"/></w:numPr></w:pPr><w:r w:rsidRPr="00B65DDF"><w:t>CSS</w:t></w:r></w:p><w:sectPr w:rsidR="00B65DDF" w:rsidRPr="00B65DDF"><w:pgSz w:w="11906" w:h="16838"/><w:pgMar w:top="1417" w:right="1417" w:bottom="1417" w:left="1417" w:header="708" w:footer="708" w:gutter="0"/><w:cols w:space="708"/></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
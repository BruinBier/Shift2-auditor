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gemeente Wierden</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van de formulieren op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gemeente Wierden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pPr>
        <w:pStyle w:val="Normal"/>
      </w:pPr>
      <w:r>
        <w:t xml:space="preserve">Dit onderzoek is door Shift2 uitgevoerd tussen 9 maart 2026 en 23 maart 2026. Voor dit deelonderzoek is een representatieve steekproef samengesteld uit 3 formulieren met in het totaal 9 processtappen met verschillende kenmerken en complexiteitsniveaus.</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formulieren niet correct ingesteld. Dit raakt met name gebruikers met een motorische beperking of dyslexie.</w:t>
      </w:r>
    </w:p>
    <w:p>
      <w:pPr>
        <w:pStyle w:val="Normal"/>
      </w:pPr>
      <w:r>
        <w:t xml:space="preserve">Bij 2 van de 3 formulieren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beheer- en publicatieproces van formulieren.</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pPr>
        <w:pageBreakBefore/>
        <w:pStyle w:val="Kop2"/>
      </w:pPr>
      <w:r>
        <w:t>Bevindingen</w:t>
      </w:r>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pPr>
        <w:pageBreakBefore/>
        <w:pStyle w:val="Kop2"/>
      </w:pPr>
      <w:r>
        <w:t>Opmerkingen</w:t>
      </w:r>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3">
        <w:r>
          <w:rPr>
            <w:rStyle w:val="Hyperlink"/>
          </w:rPr>
          <w:t>https://www.wierden.nl/form/contactformulier-trouwambtenaar-bert-groothengel/contactformulier-trouwambtenaar-bert-groothengel-0</w:t>
        </w:r>
      </w:hyperlink>
    </w:p>
    <w:p>
      <w:pPr>
        <w:pStyle w:val="Normal"/>
      </w:pPr>
      <w:hyperlink r:id="rId23">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none"/>
      <w:lvlText w:val=""/>
      <w:lvlJc w:val="left"/>
      <w:pPr>
        <w:tabs>
          <w:tab w:val="num" w:pos="720"/>
        </w:tabs>
        <w:ind w:left="0" w:hanging="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https://example.com/"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
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https://example.com/</w:t>
        </w:r>
      </w:hyperlink>
    </w:p>
    <w:p w14:paraId="5DDA0E3E" w14:textId="77777777" w:rsidR="00076DF6" w:rsidRPr="00076DF6" w:rsidRDefault="00076DF6" w:rsidP="00076DF6">
      <w:hyperlink r:id="rId25"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example.com/"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